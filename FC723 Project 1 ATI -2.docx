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89B0" w14:textId="148D784C" w:rsidR="00124928" w:rsidRPr="007E73CB" w:rsidRDefault="00454D2A" w:rsidP="00796D69">
      <w:pPr>
        <w:pStyle w:val="Title"/>
        <w:spacing w:before="0"/>
        <w:rPr>
          <w:rFonts w:cs="Arial"/>
          <w:sz w:val="28"/>
        </w:rPr>
      </w:pPr>
      <w:r w:rsidRPr="007E73CB">
        <w:rPr>
          <w:rFonts w:cs="Arial"/>
          <w:sz w:val="28"/>
        </w:rPr>
        <w:t xml:space="preserve">Assessment </w:t>
      </w:r>
      <w:r w:rsidR="00D062E8" w:rsidRPr="007E73CB">
        <w:rPr>
          <w:rFonts w:cs="Arial"/>
          <w:sz w:val="28"/>
        </w:rPr>
        <w:t xml:space="preserve">Task Information </w:t>
      </w:r>
      <w:r w:rsidR="00606DF5" w:rsidRPr="007E73CB">
        <w:rPr>
          <w:rFonts w:cs="Arial"/>
          <w:sz w:val="28"/>
        </w:rPr>
        <w:t>(</w:t>
      </w:r>
      <w:r w:rsidR="0019659F" w:rsidRPr="007E73CB">
        <w:rPr>
          <w:rFonts w:cs="Arial"/>
          <w:sz w:val="28"/>
        </w:rPr>
        <w:t xml:space="preserve">In-College </w:t>
      </w:r>
      <w:r w:rsidR="00606DF5" w:rsidRPr="007E73CB">
        <w:rPr>
          <w:rFonts w:cs="Arial"/>
          <w:sz w:val="28"/>
        </w:rPr>
        <w:t>delivery)</w:t>
      </w:r>
    </w:p>
    <w:tbl>
      <w:tblPr>
        <w:tblW w:w="10437" w:type="dxa"/>
        <w:tblBorders>
          <w:top w:val="single" w:sz="4" w:space="0" w:color="393839"/>
          <w:left w:val="single" w:sz="4" w:space="0" w:color="393839"/>
          <w:bottom w:val="single" w:sz="4" w:space="0" w:color="393839"/>
          <w:right w:val="single" w:sz="4" w:space="0" w:color="393839"/>
          <w:insideH w:val="single" w:sz="4" w:space="0" w:color="393839"/>
          <w:insideV w:val="single" w:sz="4" w:space="0" w:color="393839"/>
        </w:tblBorders>
        <w:tblLook w:val="01E0" w:firstRow="1" w:lastRow="1" w:firstColumn="1" w:lastColumn="1" w:noHBand="0" w:noVBand="0"/>
      </w:tblPr>
      <w:tblGrid>
        <w:gridCol w:w="3114"/>
        <w:gridCol w:w="7323"/>
      </w:tblGrid>
      <w:tr w:rsidR="00365351" w:rsidRPr="007E73CB" w14:paraId="75A12B41" w14:textId="77777777" w:rsidTr="7981B513">
        <w:trPr>
          <w:trHeight w:val="340"/>
        </w:trPr>
        <w:tc>
          <w:tcPr>
            <w:tcW w:w="10437" w:type="dxa"/>
            <w:gridSpan w:val="2"/>
            <w:shd w:val="clear" w:color="auto" w:fill="282878"/>
            <w:vAlign w:val="center"/>
          </w:tcPr>
          <w:p w14:paraId="585FFE07" w14:textId="77777777" w:rsidR="00365351" w:rsidRPr="007E73CB" w:rsidRDefault="00365351" w:rsidP="00443319">
            <w:pPr>
              <w:pStyle w:val="Subtitle"/>
              <w:spacing w:before="0" w:after="0"/>
              <w:rPr>
                <w:rFonts w:cs="Arial"/>
                <w:color w:val="FFFFFF"/>
                <w:sz w:val="24"/>
                <w:szCs w:val="24"/>
                <w:lang w:val="en-US"/>
              </w:rPr>
            </w:pPr>
            <w:r w:rsidRPr="007E73CB">
              <w:rPr>
                <w:rFonts w:cs="Arial"/>
                <w:color w:val="FFFFFF"/>
                <w:sz w:val="24"/>
                <w:szCs w:val="24"/>
                <w:lang w:val="en-US"/>
              </w:rPr>
              <w:t>Key details:</w:t>
            </w:r>
          </w:p>
        </w:tc>
      </w:tr>
      <w:tr w:rsidR="00365351" w:rsidRPr="007E73CB" w14:paraId="084FD659" w14:textId="77777777" w:rsidTr="7981B513">
        <w:trPr>
          <w:trHeight w:val="340"/>
        </w:trPr>
        <w:tc>
          <w:tcPr>
            <w:tcW w:w="3114" w:type="dxa"/>
            <w:shd w:val="clear" w:color="auto" w:fill="FFFFFF" w:themeFill="background1"/>
            <w:vAlign w:val="center"/>
          </w:tcPr>
          <w:p w14:paraId="43055F37" w14:textId="77777777" w:rsidR="00365351" w:rsidRPr="007E73CB" w:rsidRDefault="00365351" w:rsidP="004F0A97">
            <w:pPr>
              <w:rPr>
                <w:rFonts w:cs="Arial"/>
                <w:b/>
                <w:sz w:val="22"/>
                <w:lang w:val="en-US"/>
              </w:rPr>
            </w:pPr>
            <w:r w:rsidRPr="007E73CB">
              <w:rPr>
                <w:rFonts w:cs="Arial"/>
                <w:b/>
                <w:sz w:val="22"/>
                <w:lang w:val="en-US"/>
              </w:rPr>
              <w:t>Assessment title:</w:t>
            </w:r>
          </w:p>
        </w:tc>
        <w:tc>
          <w:tcPr>
            <w:tcW w:w="7323" w:type="dxa"/>
            <w:shd w:val="clear" w:color="auto" w:fill="FFFFFF" w:themeFill="background1"/>
            <w:vAlign w:val="center"/>
          </w:tcPr>
          <w:p w14:paraId="40228B89" w14:textId="13BE5DC3" w:rsidR="00365351" w:rsidRPr="007E73CB" w:rsidRDefault="0005370D" w:rsidP="00443319">
            <w:pPr>
              <w:pStyle w:val="Heading1"/>
              <w:spacing w:before="60"/>
              <w:rPr>
                <w:rFonts w:cs="Arial"/>
                <w:sz w:val="24"/>
                <w:szCs w:val="24"/>
                <w:lang w:val="en-US"/>
              </w:rPr>
            </w:pPr>
            <w:r w:rsidRPr="007E73CB">
              <w:rPr>
                <w:rFonts w:cs="Arial"/>
                <w:sz w:val="24"/>
                <w:szCs w:val="24"/>
                <w:lang w:val="en-US"/>
              </w:rPr>
              <w:t xml:space="preserve">Project </w:t>
            </w:r>
            <w:r w:rsidR="00565485">
              <w:rPr>
                <w:rFonts w:cs="Arial"/>
                <w:sz w:val="24"/>
                <w:szCs w:val="24"/>
                <w:lang w:val="en-US"/>
              </w:rPr>
              <w:t>1</w:t>
            </w:r>
          </w:p>
        </w:tc>
      </w:tr>
      <w:tr w:rsidR="00365351" w:rsidRPr="007E73CB" w14:paraId="13F392DF" w14:textId="77777777" w:rsidTr="7981B513">
        <w:trPr>
          <w:trHeight w:val="340"/>
        </w:trPr>
        <w:tc>
          <w:tcPr>
            <w:tcW w:w="3114" w:type="dxa"/>
            <w:shd w:val="clear" w:color="auto" w:fill="F2EFEE"/>
            <w:vAlign w:val="center"/>
          </w:tcPr>
          <w:p w14:paraId="79DEC40F" w14:textId="77777777" w:rsidR="00365351" w:rsidRPr="007E73CB" w:rsidRDefault="00365351" w:rsidP="00365351">
            <w:pPr>
              <w:rPr>
                <w:rFonts w:cs="Arial"/>
                <w:b/>
                <w:sz w:val="22"/>
                <w:lang w:val="en-US"/>
              </w:rPr>
            </w:pPr>
            <w:r w:rsidRPr="007E73CB">
              <w:rPr>
                <w:rFonts w:cs="Arial"/>
                <w:b/>
                <w:sz w:val="22"/>
                <w:lang w:val="en-US"/>
              </w:rPr>
              <w:t>Module Name:</w:t>
            </w:r>
          </w:p>
        </w:tc>
        <w:tc>
          <w:tcPr>
            <w:tcW w:w="7323" w:type="dxa"/>
            <w:shd w:val="clear" w:color="auto" w:fill="F2EFEE"/>
            <w:vAlign w:val="center"/>
          </w:tcPr>
          <w:p w14:paraId="72146856" w14:textId="239F11F1" w:rsidR="00365351" w:rsidRPr="007E73CB" w:rsidRDefault="00675A25" w:rsidP="00365351">
            <w:pPr>
              <w:rPr>
                <w:rFonts w:cs="Arial"/>
                <w:iCs/>
                <w:sz w:val="22"/>
                <w:lang w:val="en-US"/>
              </w:rPr>
            </w:pPr>
            <w:r w:rsidRPr="007E73CB">
              <w:rPr>
                <w:rFonts w:cs="Arial"/>
                <w:iCs/>
                <w:sz w:val="22"/>
                <w:lang w:val="en-US"/>
              </w:rPr>
              <w:t xml:space="preserve">Programming </w:t>
            </w:r>
            <w:r w:rsidR="0061721A">
              <w:rPr>
                <w:rFonts w:cs="Arial"/>
                <w:iCs/>
                <w:sz w:val="22"/>
                <w:lang w:val="en-US"/>
              </w:rPr>
              <w:t>Theory</w:t>
            </w:r>
          </w:p>
        </w:tc>
      </w:tr>
      <w:tr w:rsidR="00365351" w:rsidRPr="007E73CB" w14:paraId="73564C36" w14:textId="77777777" w:rsidTr="7981B513">
        <w:trPr>
          <w:trHeight w:val="340"/>
        </w:trPr>
        <w:tc>
          <w:tcPr>
            <w:tcW w:w="3114" w:type="dxa"/>
            <w:shd w:val="clear" w:color="auto" w:fill="FFFFFF" w:themeFill="background1"/>
            <w:vAlign w:val="center"/>
          </w:tcPr>
          <w:p w14:paraId="02563095" w14:textId="77777777" w:rsidR="00365351" w:rsidRPr="007E73CB" w:rsidRDefault="00365351" w:rsidP="00365351">
            <w:pPr>
              <w:rPr>
                <w:rFonts w:cs="Arial"/>
                <w:b/>
                <w:sz w:val="22"/>
                <w:lang w:val="en-US"/>
              </w:rPr>
            </w:pPr>
            <w:r w:rsidRPr="007E73CB">
              <w:rPr>
                <w:rFonts w:cs="Arial"/>
                <w:b/>
                <w:sz w:val="22"/>
                <w:lang w:val="en-US"/>
              </w:rPr>
              <w:t>Module Code:</w:t>
            </w:r>
          </w:p>
        </w:tc>
        <w:tc>
          <w:tcPr>
            <w:tcW w:w="7323" w:type="dxa"/>
            <w:shd w:val="clear" w:color="auto" w:fill="FFFFFF" w:themeFill="background1"/>
            <w:vAlign w:val="center"/>
          </w:tcPr>
          <w:p w14:paraId="3F92871D" w14:textId="281F479D" w:rsidR="00365351" w:rsidRPr="007E73CB" w:rsidRDefault="002932AD" w:rsidP="00365351">
            <w:pPr>
              <w:rPr>
                <w:rFonts w:cs="Arial"/>
                <w:iCs/>
                <w:sz w:val="22"/>
                <w:lang w:val="en-US"/>
              </w:rPr>
            </w:pPr>
            <w:r w:rsidRPr="007E73CB">
              <w:rPr>
                <w:rFonts w:cs="Arial"/>
                <w:iCs/>
                <w:sz w:val="22"/>
                <w:lang w:val="en-US"/>
              </w:rPr>
              <w:t>FC7</w:t>
            </w:r>
            <w:r w:rsidR="008D4F4A" w:rsidRPr="007E73CB">
              <w:rPr>
                <w:rFonts w:cs="Arial"/>
                <w:iCs/>
                <w:sz w:val="22"/>
                <w:lang w:val="en-US"/>
              </w:rPr>
              <w:t>2</w:t>
            </w:r>
            <w:r w:rsidR="002B2A20">
              <w:rPr>
                <w:rFonts w:cs="Arial"/>
                <w:iCs/>
                <w:sz w:val="22"/>
                <w:lang w:val="en-US"/>
              </w:rPr>
              <w:t>3</w:t>
            </w:r>
          </w:p>
        </w:tc>
      </w:tr>
      <w:tr w:rsidR="00365351" w:rsidRPr="007E73CB" w14:paraId="586952ED" w14:textId="77777777" w:rsidTr="7981B513">
        <w:trPr>
          <w:trHeight w:val="340"/>
        </w:trPr>
        <w:tc>
          <w:tcPr>
            <w:tcW w:w="3114" w:type="dxa"/>
            <w:shd w:val="clear" w:color="auto" w:fill="F2EFEE"/>
            <w:vAlign w:val="center"/>
          </w:tcPr>
          <w:p w14:paraId="50B69AF1" w14:textId="77777777" w:rsidR="00365351" w:rsidRPr="007E73CB" w:rsidRDefault="00365351" w:rsidP="00365351">
            <w:pPr>
              <w:rPr>
                <w:rFonts w:cs="Arial"/>
                <w:b/>
                <w:sz w:val="22"/>
                <w:lang w:val="en-US"/>
              </w:rPr>
            </w:pPr>
            <w:r w:rsidRPr="007E73CB">
              <w:rPr>
                <w:rFonts w:cs="Arial"/>
                <w:b/>
                <w:sz w:val="22"/>
                <w:lang w:val="en-US"/>
              </w:rPr>
              <w:t>Tutor’s Name:</w:t>
            </w:r>
          </w:p>
        </w:tc>
        <w:tc>
          <w:tcPr>
            <w:tcW w:w="7323" w:type="dxa"/>
            <w:shd w:val="clear" w:color="auto" w:fill="F2EFEE"/>
            <w:vAlign w:val="center"/>
          </w:tcPr>
          <w:p w14:paraId="0862FBFA" w14:textId="4B65188D" w:rsidR="00365351" w:rsidRPr="007E73CB" w:rsidRDefault="00067525" w:rsidP="00365351">
            <w:pPr>
              <w:rPr>
                <w:rFonts w:cs="Arial"/>
                <w:iCs/>
                <w:sz w:val="22"/>
                <w:lang w:val="en-US"/>
              </w:rPr>
            </w:pPr>
            <w:r>
              <w:rPr>
                <w:rFonts w:cs="Arial"/>
                <w:iCs/>
                <w:sz w:val="22"/>
                <w:lang w:val="en-US"/>
              </w:rPr>
              <w:t>Sophie Norman</w:t>
            </w:r>
          </w:p>
        </w:tc>
      </w:tr>
      <w:tr w:rsidR="00365351" w:rsidRPr="007E73CB" w14:paraId="6F4CB8D9" w14:textId="77777777" w:rsidTr="7981B513">
        <w:trPr>
          <w:trHeight w:val="340"/>
        </w:trPr>
        <w:tc>
          <w:tcPr>
            <w:tcW w:w="3114" w:type="dxa"/>
            <w:shd w:val="clear" w:color="auto" w:fill="FFFFFF" w:themeFill="background1"/>
            <w:vAlign w:val="center"/>
          </w:tcPr>
          <w:p w14:paraId="5B9F3546" w14:textId="77777777" w:rsidR="00365351" w:rsidRPr="007E73CB" w:rsidRDefault="00365351" w:rsidP="00365351">
            <w:pPr>
              <w:rPr>
                <w:rFonts w:cs="Arial"/>
                <w:sz w:val="22"/>
                <w:lang w:val="en-US"/>
              </w:rPr>
            </w:pPr>
            <w:r w:rsidRPr="007E73CB">
              <w:rPr>
                <w:rFonts w:cs="Arial"/>
                <w:b/>
                <w:sz w:val="22"/>
                <w:lang w:val="en-US"/>
              </w:rPr>
              <w:t>Assessment will be set on:</w:t>
            </w:r>
          </w:p>
        </w:tc>
        <w:tc>
          <w:tcPr>
            <w:tcW w:w="7323" w:type="dxa"/>
            <w:shd w:val="clear" w:color="auto" w:fill="FFFFFF" w:themeFill="background1"/>
            <w:vAlign w:val="center"/>
          </w:tcPr>
          <w:p w14:paraId="05CB9CD8" w14:textId="409C5CCF" w:rsidR="00365351" w:rsidRPr="007E73CB" w:rsidRDefault="00565485" w:rsidP="00C47249">
            <w:pPr>
              <w:spacing w:line="259" w:lineRule="auto"/>
              <w:rPr>
                <w:rFonts w:cs="Arial"/>
                <w:sz w:val="22"/>
                <w:lang w:val="en-US"/>
              </w:rPr>
            </w:pPr>
            <w:r>
              <w:rPr>
                <w:rFonts w:cs="Arial"/>
                <w:sz w:val="22"/>
                <w:lang w:val="en-US"/>
              </w:rPr>
              <w:t>End</w:t>
            </w:r>
            <w:r w:rsidR="0047707C">
              <w:rPr>
                <w:rFonts w:cs="Arial"/>
                <w:sz w:val="22"/>
                <w:lang w:val="en-US"/>
              </w:rPr>
              <w:t xml:space="preserve"> of Cycle </w:t>
            </w:r>
            <w:r w:rsidR="00D33FEC">
              <w:rPr>
                <w:rFonts w:cs="Arial"/>
                <w:sz w:val="22"/>
                <w:lang w:val="en-US"/>
              </w:rPr>
              <w:t>4</w:t>
            </w:r>
          </w:p>
        </w:tc>
      </w:tr>
      <w:tr w:rsidR="0019659F" w:rsidRPr="007E73CB" w14:paraId="15B225E7" w14:textId="77777777" w:rsidTr="7981B513">
        <w:trPr>
          <w:trHeight w:val="340"/>
        </w:trPr>
        <w:tc>
          <w:tcPr>
            <w:tcW w:w="3114" w:type="dxa"/>
            <w:shd w:val="clear" w:color="auto" w:fill="F2EFEE"/>
            <w:vAlign w:val="center"/>
          </w:tcPr>
          <w:p w14:paraId="7B3FB01C" w14:textId="5613D9EE" w:rsidR="0019659F" w:rsidRPr="007E73CB" w:rsidRDefault="0019659F" w:rsidP="00365351">
            <w:pPr>
              <w:rPr>
                <w:rFonts w:cs="Arial"/>
                <w:b/>
                <w:sz w:val="22"/>
                <w:lang w:val="en-US"/>
              </w:rPr>
            </w:pPr>
            <w:r w:rsidRPr="007E73CB">
              <w:rPr>
                <w:rFonts w:cs="Arial"/>
                <w:b/>
                <w:sz w:val="22"/>
                <w:lang w:val="en-US"/>
              </w:rPr>
              <w:t>Feedback opportunities:</w:t>
            </w:r>
          </w:p>
        </w:tc>
        <w:tc>
          <w:tcPr>
            <w:tcW w:w="7323" w:type="dxa"/>
            <w:shd w:val="clear" w:color="auto" w:fill="F2EFEE"/>
            <w:vAlign w:val="center"/>
          </w:tcPr>
          <w:p w14:paraId="555414E3" w14:textId="52F3FBE2" w:rsidR="0019659F" w:rsidRPr="007E73CB" w:rsidRDefault="00CF5013" w:rsidP="00C47249">
            <w:pPr>
              <w:rPr>
                <w:rFonts w:cs="Arial"/>
                <w:sz w:val="22"/>
                <w:lang w:val="en-US"/>
              </w:rPr>
            </w:pPr>
            <w:r w:rsidRPr="007E73CB">
              <w:rPr>
                <w:rFonts w:cs="Arial"/>
                <w:sz w:val="22"/>
                <w:lang w:val="en-US"/>
              </w:rPr>
              <w:t>In class</w:t>
            </w:r>
          </w:p>
        </w:tc>
      </w:tr>
      <w:tr w:rsidR="00365351" w:rsidRPr="007E73CB" w14:paraId="7D48735A" w14:textId="77777777" w:rsidTr="7981B513">
        <w:trPr>
          <w:trHeight w:val="340"/>
        </w:trPr>
        <w:tc>
          <w:tcPr>
            <w:tcW w:w="3114" w:type="dxa"/>
            <w:shd w:val="clear" w:color="auto" w:fill="FFFFFF" w:themeFill="background1"/>
            <w:vAlign w:val="center"/>
          </w:tcPr>
          <w:p w14:paraId="6D5C4761" w14:textId="77777777" w:rsidR="00365351" w:rsidRPr="007E73CB" w:rsidRDefault="00365351" w:rsidP="00365351">
            <w:pPr>
              <w:rPr>
                <w:rFonts w:cs="Arial"/>
                <w:b/>
                <w:caps/>
                <w:sz w:val="22"/>
                <w:lang w:val="en-US"/>
              </w:rPr>
            </w:pPr>
            <w:r w:rsidRPr="007E73CB">
              <w:rPr>
                <w:rFonts w:cs="Arial"/>
                <w:b/>
                <w:sz w:val="22"/>
                <w:lang w:val="en-US"/>
              </w:rPr>
              <w:t xml:space="preserve">Assessment is due on: </w:t>
            </w:r>
          </w:p>
        </w:tc>
        <w:tc>
          <w:tcPr>
            <w:tcW w:w="7323" w:type="dxa"/>
            <w:shd w:val="clear" w:color="auto" w:fill="FFFFFF" w:themeFill="background1"/>
            <w:vAlign w:val="center"/>
          </w:tcPr>
          <w:p w14:paraId="082B3978" w14:textId="78AA34D3" w:rsidR="00365351" w:rsidRPr="007E73CB" w:rsidRDefault="00D33FEC" w:rsidP="7981B513">
            <w:pPr>
              <w:spacing w:line="259" w:lineRule="auto"/>
              <w:rPr>
                <w:rFonts w:cs="Arial"/>
                <w:sz w:val="22"/>
                <w:lang w:val="en-US"/>
              </w:rPr>
            </w:pPr>
            <w:r>
              <w:rPr>
                <w:rFonts w:cs="Arial"/>
                <w:sz w:val="22"/>
                <w:lang w:val="en-US"/>
              </w:rPr>
              <w:t>End of Cycle 4</w:t>
            </w:r>
          </w:p>
        </w:tc>
      </w:tr>
      <w:tr w:rsidR="00365351" w:rsidRPr="007E73CB" w14:paraId="4A70E90F" w14:textId="77777777" w:rsidTr="7981B513">
        <w:trPr>
          <w:trHeight w:val="340"/>
        </w:trPr>
        <w:tc>
          <w:tcPr>
            <w:tcW w:w="3114" w:type="dxa"/>
            <w:shd w:val="clear" w:color="auto" w:fill="F2EFEE"/>
            <w:vAlign w:val="center"/>
          </w:tcPr>
          <w:p w14:paraId="5F7E3DD4" w14:textId="77777777" w:rsidR="00365351" w:rsidRPr="007E73CB" w:rsidRDefault="00365351" w:rsidP="00365351">
            <w:pPr>
              <w:rPr>
                <w:rFonts w:cs="Arial"/>
                <w:b/>
                <w:sz w:val="22"/>
                <w:lang w:val="en-US"/>
              </w:rPr>
            </w:pPr>
            <w:r w:rsidRPr="007E73CB">
              <w:rPr>
                <w:rFonts w:cs="Arial"/>
                <w:b/>
                <w:sz w:val="22"/>
                <w:lang w:val="en-US"/>
              </w:rPr>
              <w:t xml:space="preserve">Assessment weighting: </w:t>
            </w:r>
          </w:p>
        </w:tc>
        <w:tc>
          <w:tcPr>
            <w:tcW w:w="7323" w:type="dxa"/>
            <w:shd w:val="clear" w:color="auto" w:fill="F2EFEE"/>
            <w:vAlign w:val="center"/>
          </w:tcPr>
          <w:p w14:paraId="0916CADB" w14:textId="4A0F1234" w:rsidR="00365351" w:rsidRPr="007E73CB" w:rsidRDefault="00D33FEC" w:rsidP="00365351">
            <w:pPr>
              <w:rPr>
                <w:rFonts w:cs="Arial"/>
                <w:iCs/>
                <w:sz w:val="22"/>
                <w:lang w:val="en-US"/>
              </w:rPr>
            </w:pPr>
            <w:r>
              <w:rPr>
                <w:rFonts w:cs="Arial"/>
                <w:iCs/>
                <w:sz w:val="22"/>
                <w:lang w:val="en-US"/>
              </w:rPr>
              <w:t>5</w:t>
            </w:r>
            <w:r w:rsidR="000D17D9" w:rsidRPr="007E73CB">
              <w:rPr>
                <w:rFonts w:cs="Arial"/>
                <w:iCs/>
                <w:sz w:val="22"/>
                <w:lang w:val="en-US"/>
              </w:rPr>
              <w:t>0%</w:t>
            </w:r>
          </w:p>
        </w:tc>
      </w:tr>
    </w:tbl>
    <w:p w14:paraId="68A9B273" w14:textId="77777777" w:rsidR="00454D2A" w:rsidRPr="007E73CB" w:rsidRDefault="00454D2A" w:rsidP="00124928">
      <w:pPr>
        <w:pStyle w:val="Subtitle"/>
        <w:spacing w:before="0" w:after="0"/>
        <w:rPr>
          <w:rFonts w:cs="Arial"/>
          <w:color w:val="282878"/>
          <w:sz w:val="24"/>
        </w:rPr>
      </w:pPr>
    </w:p>
    <w:tbl>
      <w:tblPr>
        <w:tblW w:w="0" w:type="auto"/>
        <w:tblBorders>
          <w:top w:val="single" w:sz="4" w:space="0" w:color="393839"/>
          <w:left w:val="single" w:sz="4" w:space="0" w:color="393839"/>
          <w:bottom w:val="single" w:sz="4" w:space="0" w:color="393839"/>
          <w:right w:val="single" w:sz="4" w:space="0" w:color="393839"/>
          <w:insideH w:val="single" w:sz="4" w:space="0" w:color="393839"/>
          <w:insideV w:val="single" w:sz="4" w:space="0" w:color="393839"/>
        </w:tblBorders>
        <w:tblLook w:val="04A0" w:firstRow="1" w:lastRow="0" w:firstColumn="1" w:lastColumn="0" w:noHBand="0" w:noVBand="1"/>
      </w:tblPr>
      <w:tblGrid>
        <w:gridCol w:w="10456"/>
      </w:tblGrid>
      <w:tr w:rsidR="00606DF5" w:rsidRPr="007E73CB" w14:paraId="30583C40" w14:textId="77777777" w:rsidTr="75C3BD64">
        <w:tc>
          <w:tcPr>
            <w:tcW w:w="10456" w:type="dxa"/>
            <w:shd w:val="clear" w:color="auto" w:fill="282878"/>
            <w:vAlign w:val="center"/>
          </w:tcPr>
          <w:p w14:paraId="512FC2FD" w14:textId="77777777" w:rsidR="00606DF5" w:rsidRPr="007E73CB" w:rsidRDefault="000F42DE" w:rsidP="00606DF5">
            <w:pPr>
              <w:rPr>
                <w:rFonts w:cs="Arial"/>
                <w:b/>
                <w:sz w:val="24"/>
                <w:szCs w:val="20"/>
              </w:rPr>
            </w:pPr>
            <w:r w:rsidRPr="007E73CB">
              <w:rPr>
                <w:rFonts w:cs="Arial"/>
                <w:b/>
                <w:color w:val="FFFFFF"/>
                <w:sz w:val="24"/>
                <w:szCs w:val="20"/>
              </w:rPr>
              <w:t>Assessment Instructions</w:t>
            </w:r>
          </w:p>
        </w:tc>
      </w:tr>
      <w:tr w:rsidR="00606DF5" w:rsidRPr="007E73CB" w14:paraId="7CE8E59F" w14:textId="77777777" w:rsidTr="75C3BD64">
        <w:tc>
          <w:tcPr>
            <w:tcW w:w="10456" w:type="dxa"/>
            <w:shd w:val="clear" w:color="auto" w:fill="FFFFFF" w:themeFill="background1"/>
            <w:vAlign w:val="center"/>
          </w:tcPr>
          <w:p w14:paraId="2307801F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You have been approached by the Apache airlines to develop a software product to support the expansion of their operation. The management of the Apache airlines produced a briefing of the specification as described below.   </w:t>
            </w:r>
          </w:p>
          <w:p w14:paraId="71CAEA6B" w14:textId="29C685AE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 xml:space="preserve">The Apache airlines purchased a new fleet of Burak757 passenger jets and requires a new software to make seat bookings. The diagram below shows the floor plan of a Burak757. The customers can book a seat or seats. If the customer books a </w:t>
            </w:r>
            <w:r w:rsidR="00690488" w:rsidRPr="00D33FEC">
              <w:rPr>
                <w:rFonts w:ascii="Calibri" w:hAnsi="Calibri" w:cs="Calibri"/>
              </w:rPr>
              <w:t>seat,</w:t>
            </w:r>
            <w:r w:rsidRPr="00D33FEC">
              <w:rPr>
                <w:rFonts w:ascii="Calibri" w:hAnsi="Calibri" w:cs="Calibri"/>
              </w:rPr>
              <w:t xml:space="preserve"> then the letter "R" is stored to indicate the booking, the rest of the free seats must be indicated by storing letter “F”. A seat is booked only if the given seat is free. The "X" denotes the isles on the </w:t>
            </w:r>
            <w:r w:rsidR="00690488" w:rsidRPr="00D33FEC">
              <w:rPr>
                <w:rFonts w:ascii="Calibri" w:hAnsi="Calibri" w:cs="Calibri"/>
              </w:rPr>
              <w:t>floor;</w:t>
            </w:r>
            <w:r w:rsidRPr="00D33FEC">
              <w:rPr>
                <w:rFonts w:ascii="Calibri" w:hAnsi="Calibri" w:cs="Calibri"/>
              </w:rPr>
              <w:t xml:space="preserve"> therefore, no booking must be made on those spaces. </w:t>
            </w:r>
            <w:r w:rsidR="00690488" w:rsidRPr="00D33FEC">
              <w:rPr>
                <w:rFonts w:ascii="Calibri" w:hAnsi="Calibri" w:cs="Calibri"/>
              </w:rPr>
              <w:t>Likewise,</w:t>
            </w:r>
            <w:r w:rsidRPr="00D33FEC">
              <w:rPr>
                <w:rFonts w:ascii="Calibri" w:hAnsi="Calibri" w:cs="Calibri"/>
              </w:rPr>
              <w:t xml:space="preserve"> the “S” denotes storage area, therefore, no booking must be made on those spaces either. The Apache airline needs this software product (software and all deliverables)   </w:t>
            </w:r>
          </w:p>
          <w:p w14:paraId="108FFDD0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 </w:t>
            </w:r>
          </w:p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  <w:gridCol w:w="960"/>
              <w:gridCol w:w="960"/>
              <w:gridCol w:w="960"/>
              <w:gridCol w:w="960"/>
              <w:gridCol w:w="960"/>
              <w:gridCol w:w="960"/>
            </w:tblGrid>
            <w:tr w:rsidR="00D33FEC" w:rsidRPr="00D33FEC" w14:paraId="2392AA8D" w14:textId="77777777" w:rsidTr="00D33FEC">
              <w:trPr>
                <w:trHeight w:val="300"/>
              </w:trPr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7F08E09C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1A </w:t>
                  </w:r>
                </w:p>
              </w:tc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29DCEE4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2A </w:t>
                  </w:r>
                </w:p>
              </w:tc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4B16AB03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3A </w:t>
                  </w:r>
                </w:p>
              </w:tc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3FAB760B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4A </w:t>
                  </w:r>
                </w:p>
              </w:tc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2FDC69AD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... </w:t>
                  </w:r>
                </w:p>
              </w:tc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35CED7FB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... </w:t>
                  </w:r>
                </w:p>
              </w:tc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5B40929F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77A </w:t>
                  </w:r>
                </w:p>
              </w:tc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5745C0D1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78A </w:t>
                  </w:r>
                </w:p>
              </w:tc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2A02F0B6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79A </w:t>
                  </w:r>
                </w:p>
              </w:tc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4DD94757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80A </w:t>
                  </w:r>
                </w:p>
              </w:tc>
            </w:tr>
            <w:tr w:rsidR="00D33FEC" w:rsidRPr="00D33FEC" w14:paraId="35FBDB55" w14:textId="77777777" w:rsidTr="00D33FE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4CA5A3CF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1B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098A2C12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2B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4C96949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3B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0DD8D895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4B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52F99568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...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4BE5A959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...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449E8AC2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77B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13DFCA3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78B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211A99F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79B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4AA4F946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80B </w:t>
                  </w:r>
                </w:p>
              </w:tc>
            </w:tr>
            <w:tr w:rsidR="00D33FEC" w:rsidRPr="00D33FEC" w14:paraId="01E5C564" w14:textId="77777777" w:rsidTr="00D33FE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A1A0ABF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1C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741B0412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2C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4B7819B4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3C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597EEF46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4C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75AE24F2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34CC53EC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...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DBC4FE4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77C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5C51986C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78C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415142B9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79C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657984BA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80C </w:t>
                  </w:r>
                </w:p>
              </w:tc>
            </w:tr>
            <w:tr w:rsidR="00D33FEC" w:rsidRPr="00D33FEC" w14:paraId="2C1457FD" w14:textId="77777777" w:rsidTr="00D33FE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66D23D6E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X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2A8B9655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X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4812FE8A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X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BBBCECC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X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0EF939B6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0A27A72E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...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2E453BB2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X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310FE70B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X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4A1F607F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X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30C5B743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X </w:t>
                  </w:r>
                </w:p>
              </w:tc>
            </w:tr>
            <w:tr w:rsidR="00D33FEC" w:rsidRPr="00D33FEC" w14:paraId="37171ACA" w14:textId="77777777" w:rsidTr="00D33FE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238045CD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1D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0B02887E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2D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7B3AF408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3D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FB0C1D5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4D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5B08C3A5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7A4684C7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...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7E60BF73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S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609D940A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S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84527D1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79D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30152AC8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80D </w:t>
                  </w:r>
                </w:p>
              </w:tc>
            </w:tr>
            <w:tr w:rsidR="00D33FEC" w:rsidRPr="00D33FEC" w14:paraId="0E0FF55C" w14:textId="77777777" w:rsidTr="00D33FE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0C6B92F3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1E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5F12668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2E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5F5B2B1D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3E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4791CE60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4E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3FA726B8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0A8545A0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…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35CCCA5E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S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0C7C3751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S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462D6A0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79E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2ED07472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80E </w:t>
                  </w:r>
                </w:p>
              </w:tc>
            </w:tr>
            <w:tr w:rsidR="00D33FEC" w:rsidRPr="00D33FEC" w14:paraId="4E5F78F1" w14:textId="77777777" w:rsidTr="00D33FE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54489E4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1F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016A9D8A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2F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722A62F7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3F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5F238189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4F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702D480C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1431E80D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...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599FFF95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S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6A1CCE31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S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hideMark/>
                </w:tcPr>
                <w:p w14:paraId="6E1F308C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79F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3D9669A3" w14:textId="77777777" w:rsidR="00D33FEC" w:rsidRPr="00D33FEC" w:rsidRDefault="00D33FEC" w:rsidP="00D33FEC">
                  <w:pPr>
                    <w:pStyle w:val="paragraph"/>
                    <w:rPr>
                      <w:rFonts w:ascii="Calibri" w:hAnsi="Calibri" w:cs="Calibri"/>
                    </w:rPr>
                  </w:pPr>
                  <w:r w:rsidRPr="00D33FEC">
                    <w:rPr>
                      <w:rFonts w:ascii="Calibri" w:hAnsi="Calibri" w:cs="Calibri"/>
                    </w:rPr>
                    <w:t>80F </w:t>
                  </w:r>
                </w:p>
              </w:tc>
            </w:tr>
          </w:tbl>
          <w:p w14:paraId="3FAF9084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 </w:t>
            </w:r>
          </w:p>
          <w:p w14:paraId="4D47DF0F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 </w:t>
            </w:r>
          </w:p>
          <w:p w14:paraId="59452AC0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  <w:b/>
                <w:bCs/>
              </w:rPr>
              <w:t>Part A:</w:t>
            </w:r>
            <w:r w:rsidRPr="00D33FEC">
              <w:rPr>
                <w:rFonts w:ascii="Calibri" w:hAnsi="Calibri" w:cs="Calibri"/>
              </w:rPr>
              <w:t> </w:t>
            </w:r>
          </w:p>
          <w:p w14:paraId="4D85DB98" w14:textId="1E44E84D" w:rsidR="00D33FEC" w:rsidRDefault="00D33FEC" w:rsidP="00B26A3B">
            <w:pPr>
              <w:pStyle w:val="paragraph"/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lastRenderedPageBreak/>
              <w:t xml:space="preserve">Describe a software development process in detail that you would choose for the development for the above description. Your answer must provide at least three </w:t>
            </w:r>
            <w:r w:rsidR="00690488" w:rsidRPr="00D33FEC">
              <w:rPr>
                <w:rFonts w:ascii="Calibri" w:hAnsi="Calibri" w:cs="Calibri"/>
              </w:rPr>
              <w:t>rationales</w:t>
            </w:r>
            <w:r w:rsidRPr="00D33FEC">
              <w:rPr>
                <w:rFonts w:ascii="Calibri" w:hAnsi="Calibri" w:cs="Calibri"/>
              </w:rPr>
              <w:t xml:space="preserve"> for the choice you make. </w:t>
            </w:r>
          </w:p>
          <w:p w14:paraId="1B26101D" w14:textId="2E7FD814" w:rsidR="00B26A3B" w:rsidRDefault="00B26A3B" w:rsidP="00B26A3B">
            <w:pPr>
              <w:pStyle w:val="paragraph"/>
              <w:ind w:left="720"/>
              <w:rPr>
                <w:rFonts w:ascii="Calibri" w:hAnsi="Calibri" w:cs="Calibri"/>
              </w:rPr>
            </w:pPr>
            <w:r w:rsidRPr="00B26A3B">
              <w:rPr>
                <w:rFonts w:ascii="Calibri" w:hAnsi="Calibri" w:cs="Calibri"/>
              </w:rPr>
              <w:t>Agile</w:t>
            </w:r>
          </w:p>
          <w:p w14:paraId="7DFF5E54" w14:textId="564B7FDA" w:rsidR="00B26A3B" w:rsidRDefault="00B26A3B" w:rsidP="00B26A3B">
            <w:pPr>
              <w:pStyle w:val="paragraph"/>
              <w:ind w:left="72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Flexible</w:t>
            </w:r>
          </w:p>
          <w:p w14:paraId="7A7C1D28" w14:textId="2E13742B" w:rsidR="00B26A3B" w:rsidRDefault="00B26A3B" w:rsidP="00B26A3B">
            <w:pPr>
              <w:pStyle w:val="paragraph"/>
              <w:ind w:left="72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Continuous testing </w:t>
            </w:r>
          </w:p>
          <w:p w14:paraId="62722774" w14:textId="725994EE" w:rsidR="00B26A3B" w:rsidRPr="00D33FEC" w:rsidRDefault="005D1A3B" w:rsidP="00B26A3B">
            <w:pPr>
              <w:pStyle w:val="paragraph"/>
              <w:ind w:left="72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effective</w:t>
            </w:r>
          </w:p>
          <w:p w14:paraId="234639E0" w14:textId="77777777" w:rsidR="00D33FEC" w:rsidRPr="00D33FEC" w:rsidRDefault="00D33FEC" w:rsidP="00D33FEC">
            <w:pPr>
              <w:pStyle w:val="paragraph"/>
              <w:jc w:val="right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(3 marks) </w:t>
            </w:r>
          </w:p>
          <w:p w14:paraId="5827102E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2. As a systems analyst, study the description provided by the Apache airlines and produce a formal Functional Requirements Specification document to capture the requirements of the prospective software system of Apache airlines. At least five requirements must be identified in the Functional Requirements Specification document. </w:t>
            </w:r>
          </w:p>
          <w:p w14:paraId="6DA48B53" w14:textId="77777777" w:rsidR="00D33FEC" w:rsidRPr="00D33FEC" w:rsidRDefault="00D33FEC" w:rsidP="00D33FEC">
            <w:pPr>
              <w:pStyle w:val="paragraph"/>
              <w:jc w:val="right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(5 marks) </w:t>
            </w:r>
          </w:p>
          <w:p w14:paraId="5C81EE74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3. Produce an activity diagram that will represent the identified functionalities of the prospective system. </w:t>
            </w:r>
          </w:p>
          <w:p w14:paraId="7FA5C95B" w14:textId="77777777" w:rsidR="00D33FEC" w:rsidRPr="00D33FEC" w:rsidRDefault="00D33FEC" w:rsidP="00D33FEC">
            <w:pPr>
              <w:pStyle w:val="paragraph"/>
              <w:jc w:val="right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(2 marks)    </w:t>
            </w:r>
          </w:p>
          <w:p w14:paraId="162A9382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4. Develop a seat-booking application in Python that will provide the following functionalities given below. The functionalities must be listed in a menu as options. The menu must be available to the used until the program is terminated. Provide comments within your programs in such a way that the comments can be later used for producing documentation of your program.   </w:t>
            </w:r>
          </w:p>
          <w:p w14:paraId="2A1D0C78" w14:textId="08EF31AD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 Menu functionalities: </w:t>
            </w:r>
          </w:p>
          <w:p w14:paraId="7D51BB3F" w14:textId="5B517B1C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 1. Check availability of seat </w:t>
            </w:r>
            <w:r w:rsidRPr="00D33FEC">
              <w:rPr>
                <w:rFonts w:ascii="Calibri" w:hAnsi="Calibri" w:cs="Calibri"/>
              </w:rPr>
              <w:br/>
              <w:t> </w:t>
            </w:r>
            <w:r w:rsidRPr="00D33FEC">
              <w:rPr>
                <w:rFonts w:ascii="Calibri" w:hAnsi="Calibri" w:cs="Calibri"/>
              </w:rPr>
              <w:br/>
              <w:t>2. Book a seat </w:t>
            </w:r>
          </w:p>
          <w:p w14:paraId="43895839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3. Free a seat </w:t>
            </w:r>
          </w:p>
          <w:p w14:paraId="070A51C3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4. Show booking status </w:t>
            </w:r>
            <w:r w:rsidRPr="00D33FEC">
              <w:rPr>
                <w:rFonts w:ascii="Calibri" w:hAnsi="Calibri" w:cs="Calibri"/>
              </w:rPr>
              <w:br/>
              <w:t> </w:t>
            </w:r>
            <w:r w:rsidRPr="00D33FEC">
              <w:rPr>
                <w:rFonts w:ascii="Calibri" w:hAnsi="Calibri" w:cs="Calibri"/>
              </w:rPr>
              <w:br/>
              <w:t>5. Exit program </w:t>
            </w:r>
          </w:p>
          <w:p w14:paraId="31EF4B28" w14:textId="77777777" w:rsidR="00D33FEC" w:rsidRPr="00D33FEC" w:rsidRDefault="00D33FEC" w:rsidP="00D33FEC">
            <w:pPr>
              <w:pStyle w:val="paragraph"/>
              <w:jc w:val="right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(10 marks) </w:t>
            </w:r>
          </w:p>
          <w:p w14:paraId="4423028A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 </w:t>
            </w:r>
          </w:p>
          <w:p w14:paraId="0E254D24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 xml:space="preserve">5. Describe and implement a common functionality that may be available in </w:t>
            </w:r>
            <w:proofErr w:type="spellStart"/>
            <w:proofErr w:type="gramStart"/>
            <w:r w:rsidRPr="00D33FEC">
              <w:rPr>
                <w:rFonts w:ascii="Calibri" w:hAnsi="Calibri" w:cs="Calibri"/>
              </w:rPr>
              <w:t>a</w:t>
            </w:r>
            <w:proofErr w:type="spellEnd"/>
            <w:proofErr w:type="gramEnd"/>
            <w:r w:rsidRPr="00D33FEC">
              <w:rPr>
                <w:rFonts w:ascii="Calibri" w:hAnsi="Calibri" w:cs="Calibri"/>
              </w:rPr>
              <w:t xml:space="preserve"> airline booking system but not described in Apache airlines description above (you may have to update your activity diagram). </w:t>
            </w:r>
          </w:p>
          <w:p w14:paraId="378CD016" w14:textId="77777777" w:rsidR="00D33FEC" w:rsidRPr="00D33FEC" w:rsidRDefault="00D33FEC" w:rsidP="00D33FEC">
            <w:pPr>
              <w:pStyle w:val="paragraph"/>
              <w:jc w:val="right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(3 marks) </w:t>
            </w:r>
          </w:p>
          <w:p w14:paraId="1987B3F7" w14:textId="16A7A26D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lastRenderedPageBreak/>
              <w:t xml:space="preserve"> 6. </w:t>
            </w:r>
            <w:proofErr w:type="gramStart"/>
            <w:r w:rsidRPr="00D33FEC">
              <w:rPr>
                <w:rFonts w:ascii="Calibri" w:hAnsi="Calibri" w:cs="Calibri"/>
              </w:rPr>
              <w:t>In order to</w:t>
            </w:r>
            <w:proofErr w:type="gramEnd"/>
            <w:r w:rsidRPr="00D33FEC">
              <w:rPr>
                <w:rFonts w:ascii="Calibri" w:hAnsi="Calibri" w:cs="Calibri"/>
              </w:rPr>
              <w:t xml:space="preserve"> maintain version control of your code base, create a publicly accessible </w:t>
            </w:r>
            <w:proofErr w:type="spellStart"/>
            <w:r w:rsidRPr="00D33FEC">
              <w:rPr>
                <w:rFonts w:ascii="Calibri" w:hAnsi="Calibri" w:cs="Calibri"/>
              </w:rPr>
              <w:t>github</w:t>
            </w:r>
            <w:proofErr w:type="spellEnd"/>
            <w:r w:rsidRPr="00D33FEC">
              <w:rPr>
                <w:rFonts w:ascii="Calibri" w:hAnsi="Calibri" w:cs="Calibri"/>
              </w:rPr>
              <w:t xml:space="preserve"> repository within your account and commit your code to the remote repository. Describe in detail the steps you followed to achieve this task. Provide the link to your repository. </w:t>
            </w:r>
          </w:p>
          <w:p w14:paraId="2881A094" w14:textId="1902C5ED" w:rsidR="00D33FEC" w:rsidRPr="00D33FEC" w:rsidRDefault="00D33FEC" w:rsidP="00D33FEC">
            <w:pPr>
              <w:pStyle w:val="paragraph"/>
              <w:jc w:val="right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 (2 marks) </w:t>
            </w:r>
          </w:p>
          <w:p w14:paraId="0FFA1361" w14:textId="7777777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 </w:t>
            </w:r>
          </w:p>
          <w:p w14:paraId="07C619E7" w14:textId="5045C05B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  <w:b/>
                <w:bCs/>
              </w:rPr>
              <w:t>P</w:t>
            </w:r>
            <w:r>
              <w:rPr>
                <w:rFonts w:ascii="Calibri" w:hAnsi="Calibri" w:cs="Calibri"/>
                <w:b/>
                <w:bCs/>
              </w:rPr>
              <w:t>a</w:t>
            </w:r>
            <w:r w:rsidRPr="00D33FEC">
              <w:rPr>
                <w:rFonts w:ascii="Calibri" w:hAnsi="Calibri" w:cs="Calibri"/>
                <w:b/>
                <w:bCs/>
              </w:rPr>
              <w:t>rt B</w:t>
            </w:r>
            <w:r w:rsidRPr="00D33FEC">
              <w:rPr>
                <w:rFonts w:ascii="Calibri" w:hAnsi="Calibri" w:cs="Calibri"/>
              </w:rPr>
              <w:t> </w:t>
            </w:r>
          </w:p>
          <w:p w14:paraId="034582E2" w14:textId="3A3C4A0A" w:rsidR="00D33FEC" w:rsidRPr="00D33FEC" w:rsidRDefault="00690488" w:rsidP="00D33FEC">
            <w:pPr>
              <w:pStyle w:val="paragraph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At</w:t>
            </w:r>
            <w:r w:rsidR="00D33FEC" w:rsidRPr="00D33FEC">
              <w:rPr>
                <w:rFonts w:ascii="Calibri" w:hAnsi="Calibri" w:cs="Calibri"/>
              </w:rPr>
              <w:t xml:space="preserve"> a later date</w:t>
            </w:r>
            <w:proofErr w:type="gramEnd"/>
            <w:r w:rsidR="00D33FEC" w:rsidRPr="00D33FEC">
              <w:rPr>
                <w:rFonts w:ascii="Calibri" w:hAnsi="Calibri" w:cs="Calibri"/>
              </w:rPr>
              <w:t xml:space="preserve">, the Apache airline provided more information related to the requirements of the future software. The airline decided </w:t>
            </w:r>
            <w:r>
              <w:rPr>
                <w:rFonts w:ascii="Calibri" w:hAnsi="Calibri" w:cs="Calibri"/>
              </w:rPr>
              <w:t xml:space="preserve">to </w:t>
            </w:r>
            <w:r w:rsidR="00D33FEC" w:rsidRPr="00D33FEC">
              <w:rPr>
                <w:rFonts w:ascii="Calibri" w:hAnsi="Calibri" w:cs="Calibri"/>
              </w:rPr>
              <w:t xml:space="preserve">allocate a booking reference to each customer, therefore, when a new booking is made the system must store a booking reference in place of letter “R” and traveller details such as passport number, first name, last name, seat row and seat column to be maintained in a database table. </w:t>
            </w:r>
            <w:r w:rsidR="00D33FEC" w:rsidRPr="00D33FEC">
              <w:rPr>
                <w:rFonts w:ascii="Calibri" w:hAnsi="Calibri" w:cs="Calibri"/>
                <w:b/>
                <w:bCs/>
              </w:rPr>
              <w:t>Refactor</w:t>
            </w:r>
            <w:r w:rsidR="00D33FEC" w:rsidRPr="00D33FEC">
              <w:rPr>
                <w:rFonts w:ascii="Calibri" w:hAnsi="Calibri" w:cs="Calibri"/>
              </w:rPr>
              <w:t xml:space="preserve"> your code from part A to satisfy the following requirements. </w:t>
            </w:r>
          </w:p>
          <w:p w14:paraId="4787E2C4" w14:textId="73D82117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 xml:space="preserve"> 1. Develop a functionality based on an algorithm that will produce a random booking reference. The booking reference must have exactly eight alphanumeric characters. When a new reference is produced the system must make sure the reference is </w:t>
            </w:r>
            <w:r w:rsidR="00466085">
              <w:rPr>
                <w:rFonts w:ascii="Calibri" w:hAnsi="Calibri" w:cs="Calibri"/>
              </w:rPr>
              <w:t>unique</w:t>
            </w:r>
            <w:r w:rsidRPr="00D33FEC">
              <w:rPr>
                <w:rFonts w:ascii="Calibri" w:hAnsi="Calibri" w:cs="Calibri"/>
              </w:rPr>
              <w:t>. You must comment your code and describe in detail the implementation logic of your algorithm.  </w:t>
            </w:r>
          </w:p>
          <w:p w14:paraId="5518592E" w14:textId="048BB13E" w:rsidR="00D33FEC" w:rsidRPr="00D33FEC" w:rsidRDefault="00D33FEC" w:rsidP="00D33FEC">
            <w:pPr>
              <w:pStyle w:val="paragraph"/>
              <w:jc w:val="right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(5 marks)</w:t>
            </w:r>
          </w:p>
          <w:p w14:paraId="49981109" w14:textId="06FEE403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 2. Refactor your functionalities from part A in such a way that when a booking is made the reference is stored in the data structure and customer data is stored on a database table. Likewise, when a seat is freed the letter “F” is stored and any booking details from the database is removed. On completion of this task, make the second commit to the remote repository. </w:t>
            </w:r>
          </w:p>
          <w:p w14:paraId="454834A8" w14:textId="7B7E0BB9" w:rsidR="00D33FEC" w:rsidRPr="00D33FEC" w:rsidRDefault="00D33FEC" w:rsidP="00D33FEC">
            <w:pPr>
              <w:pStyle w:val="paragraph"/>
              <w:jc w:val="right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 (8 marks) </w:t>
            </w:r>
          </w:p>
          <w:p w14:paraId="7D92ABBC" w14:textId="702E06BC" w:rsidR="00D33FEC" w:rsidRPr="00D33FEC" w:rsidRDefault="00D33FEC" w:rsidP="00D33FEC">
            <w:pPr>
              <w:pStyle w:val="paragraph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> 3. Describe the git command that can be used show the updates you have made to the program. Give an example using your own repository. </w:t>
            </w:r>
          </w:p>
          <w:p w14:paraId="7ED344D4" w14:textId="77777777" w:rsidR="00D33FEC" w:rsidRPr="00D33FEC" w:rsidRDefault="00D33FEC" w:rsidP="00D33FEC">
            <w:pPr>
              <w:pStyle w:val="paragraph"/>
              <w:jc w:val="right"/>
              <w:rPr>
                <w:rFonts w:ascii="Calibri" w:hAnsi="Calibri" w:cs="Calibri"/>
              </w:rPr>
            </w:pPr>
            <w:r w:rsidRPr="00D33FEC">
              <w:rPr>
                <w:rFonts w:ascii="Calibri" w:hAnsi="Calibri" w:cs="Calibri"/>
              </w:rPr>
              <w:t xml:space="preserve">  </w:t>
            </w:r>
            <w:r w:rsidRPr="00D33FEC">
              <w:rPr>
                <w:rFonts w:ascii="Calibri" w:hAnsi="Calibri" w:cs="Calibri"/>
              </w:rPr>
              <w:tab/>
            </w:r>
            <w:r w:rsidRPr="00D33FEC">
              <w:rPr>
                <w:rFonts w:ascii="Calibri" w:hAnsi="Calibri" w:cs="Calibri"/>
              </w:rPr>
              <w:tab/>
            </w:r>
            <w:r w:rsidRPr="00D33FEC">
              <w:rPr>
                <w:rFonts w:ascii="Calibri" w:hAnsi="Calibri" w:cs="Calibri"/>
              </w:rPr>
              <w:tab/>
            </w:r>
            <w:r w:rsidRPr="00D33FEC">
              <w:rPr>
                <w:rFonts w:ascii="Calibri" w:hAnsi="Calibri" w:cs="Calibri"/>
              </w:rPr>
              <w:tab/>
            </w:r>
            <w:r w:rsidRPr="00D33FEC">
              <w:rPr>
                <w:rFonts w:ascii="Calibri" w:hAnsi="Calibri" w:cs="Calibri"/>
              </w:rPr>
              <w:tab/>
            </w:r>
            <w:r w:rsidRPr="00D33FEC">
              <w:rPr>
                <w:rFonts w:ascii="Calibri" w:hAnsi="Calibri" w:cs="Calibri"/>
              </w:rPr>
              <w:tab/>
              <w:t>(2 marks) </w:t>
            </w:r>
          </w:p>
          <w:p w14:paraId="668343EB" w14:textId="30C54778" w:rsidR="00D33FEC" w:rsidRPr="00D33FEC" w:rsidRDefault="00D33FEC" w:rsidP="00D33FEC">
            <w:pPr>
              <w:pStyle w:val="paragraph"/>
              <w:rPr>
                <w:rFonts w:ascii="Calibri" w:hAnsi="Calibri" w:cs="Calibri"/>
                <w:lang w:val="en-US"/>
              </w:rPr>
            </w:pPr>
            <w:r w:rsidRPr="00D33FEC">
              <w:rPr>
                <w:rFonts w:ascii="Calibri" w:hAnsi="Calibri" w:cs="Calibri"/>
                <w:lang w:val="en-US"/>
              </w:rPr>
              <w:t> </w:t>
            </w:r>
            <w:r w:rsidRPr="00D33FEC">
              <w:rPr>
                <w:rFonts w:ascii="Calibri" w:hAnsi="Calibri" w:cs="Calibri"/>
                <w:b/>
                <w:bCs/>
              </w:rPr>
              <w:t>Part C</w:t>
            </w:r>
            <w:r w:rsidRPr="00D33FEC">
              <w:rPr>
                <w:rFonts w:ascii="Calibri" w:hAnsi="Calibri" w:cs="Calibri"/>
                <w:lang w:val="en-US"/>
              </w:rPr>
              <w:t> </w:t>
            </w:r>
          </w:p>
          <w:p w14:paraId="54D186B4" w14:textId="3B84C573" w:rsidR="00D33FEC" w:rsidRPr="00D33FEC" w:rsidRDefault="00D33FEC" w:rsidP="00D33FEC">
            <w:pPr>
              <w:pStyle w:val="paragraph"/>
              <w:rPr>
                <w:rFonts w:ascii="Calibri" w:hAnsi="Calibri" w:cs="Calibri"/>
                <w:lang w:val="en-US"/>
              </w:rPr>
            </w:pPr>
            <w:r w:rsidRPr="00D33FEC">
              <w:rPr>
                <w:rFonts w:ascii="Calibri" w:hAnsi="Calibri" w:cs="Calibri"/>
              </w:rPr>
              <w:t xml:space="preserve">Write a </w:t>
            </w:r>
            <w:r w:rsidR="00690488">
              <w:rPr>
                <w:rFonts w:ascii="Calibri" w:hAnsi="Calibri" w:cs="Calibri"/>
              </w:rPr>
              <w:t>1000</w:t>
            </w:r>
            <w:r w:rsidR="00690488" w:rsidRPr="00D33FEC">
              <w:rPr>
                <w:rFonts w:ascii="Calibri" w:hAnsi="Calibri" w:cs="Calibri"/>
              </w:rPr>
              <w:t>-word</w:t>
            </w:r>
            <w:r w:rsidRPr="00D33FEC">
              <w:rPr>
                <w:rFonts w:ascii="Calibri" w:hAnsi="Calibri" w:cs="Calibri"/>
              </w:rPr>
              <w:t xml:space="preserve"> essay, with UML diagrams. The essay should describe</w:t>
            </w:r>
            <w:r w:rsidR="00301F03">
              <w:rPr>
                <w:rFonts w:ascii="Calibri" w:hAnsi="Calibri" w:cs="Calibri"/>
              </w:rPr>
              <w:t>,</w:t>
            </w:r>
            <w:r w:rsidRPr="00D33FEC">
              <w:rPr>
                <w:rFonts w:ascii="Calibri" w:hAnsi="Calibri" w:cs="Calibri"/>
              </w:rPr>
              <w:t xml:space="preserve"> </w:t>
            </w:r>
            <w:r w:rsidR="00301F03">
              <w:rPr>
                <w:rFonts w:ascii="Calibri" w:hAnsi="Calibri" w:cs="Calibri"/>
              </w:rPr>
              <w:t>referencing</w:t>
            </w:r>
            <w:r w:rsidRPr="00D33FEC">
              <w:rPr>
                <w:rFonts w:ascii="Calibri" w:hAnsi="Calibri" w:cs="Calibri"/>
              </w:rPr>
              <w:t xml:space="preserve"> Use Case Diagrams</w:t>
            </w:r>
            <w:r w:rsidR="009734E0">
              <w:rPr>
                <w:rFonts w:ascii="Calibri" w:hAnsi="Calibri" w:cs="Calibri"/>
              </w:rPr>
              <w:t xml:space="preserve">, </w:t>
            </w:r>
            <w:r w:rsidRPr="00D33FEC">
              <w:rPr>
                <w:rFonts w:ascii="Calibri" w:hAnsi="Calibri" w:cs="Calibri"/>
              </w:rPr>
              <w:t xml:space="preserve">Activity </w:t>
            </w:r>
            <w:r w:rsidR="00301F03">
              <w:rPr>
                <w:rFonts w:ascii="Calibri" w:hAnsi="Calibri" w:cs="Calibri"/>
              </w:rPr>
              <w:t>D</w:t>
            </w:r>
            <w:r w:rsidRPr="00D33FEC">
              <w:rPr>
                <w:rFonts w:ascii="Calibri" w:hAnsi="Calibri" w:cs="Calibri"/>
              </w:rPr>
              <w:t>iagrams</w:t>
            </w:r>
            <w:r w:rsidR="00301F03">
              <w:rPr>
                <w:rFonts w:ascii="Calibri" w:hAnsi="Calibri" w:cs="Calibri"/>
              </w:rPr>
              <w:t xml:space="preserve"> </w:t>
            </w:r>
            <w:r w:rsidR="009734E0">
              <w:rPr>
                <w:rFonts w:ascii="Calibri" w:hAnsi="Calibri" w:cs="Calibri"/>
              </w:rPr>
              <w:t xml:space="preserve">and Class Diagrams </w:t>
            </w:r>
            <w:r w:rsidR="00301F03">
              <w:rPr>
                <w:rFonts w:ascii="Calibri" w:hAnsi="Calibri" w:cs="Calibri"/>
              </w:rPr>
              <w:t>that you have drawn,</w:t>
            </w:r>
            <w:r w:rsidRPr="00D33FEC">
              <w:rPr>
                <w:rFonts w:ascii="Calibri" w:hAnsi="Calibri" w:cs="Calibri"/>
              </w:rPr>
              <w:t xml:space="preserve"> what your software does and how your software works.</w:t>
            </w:r>
            <w:r w:rsidRPr="00D33FEC">
              <w:rPr>
                <w:rFonts w:ascii="Calibri" w:hAnsi="Calibri" w:cs="Calibri"/>
                <w:lang w:val="en-US"/>
              </w:rPr>
              <w:t> </w:t>
            </w:r>
          </w:p>
          <w:p w14:paraId="05299CA8" w14:textId="7BBE8656" w:rsidR="00D33FEC" w:rsidRPr="00D33FEC" w:rsidRDefault="00D33FEC" w:rsidP="00D33FEC">
            <w:pPr>
              <w:pStyle w:val="paragraph"/>
              <w:jc w:val="right"/>
              <w:rPr>
                <w:rFonts w:ascii="Calibri" w:hAnsi="Calibri" w:cs="Calibri"/>
                <w:lang w:val="en-US"/>
              </w:rPr>
            </w:pPr>
            <w:r w:rsidRPr="00D33FEC">
              <w:rPr>
                <w:rFonts w:ascii="Calibri" w:hAnsi="Calibri" w:cs="Calibri"/>
              </w:rPr>
              <w:t>(</w:t>
            </w:r>
            <w:r w:rsidR="000807FB">
              <w:rPr>
                <w:rFonts w:ascii="Calibri" w:hAnsi="Calibri" w:cs="Calibri"/>
              </w:rPr>
              <w:t>4</w:t>
            </w:r>
            <w:r w:rsidRPr="00D33FEC">
              <w:rPr>
                <w:rFonts w:ascii="Calibri" w:hAnsi="Calibri" w:cs="Calibri"/>
              </w:rPr>
              <w:t>0 marks) </w:t>
            </w:r>
            <w:r w:rsidRPr="00D33FEC">
              <w:rPr>
                <w:rFonts w:ascii="Calibri" w:hAnsi="Calibri" w:cs="Calibri"/>
                <w:lang w:val="en-US"/>
              </w:rPr>
              <w:t> </w:t>
            </w:r>
          </w:p>
          <w:p w14:paraId="26D74B1C" w14:textId="77777777" w:rsidR="007D1AF0" w:rsidRPr="007E73CB" w:rsidRDefault="007D1AF0" w:rsidP="007D1AF0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22"/>
              </w:rPr>
            </w:pPr>
            <w:r w:rsidRPr="007E73CB">
              <w:rPr>
                <w:rFonts w:ascii="Arial" w:hAnsi="Arial" w:cs="Arial"/>
                <w:b/>
                <w:bCs/>
                <w:sz w:val="22"/>
              </w:rPr>
              <w:t>Please note:</w:t>
            </w:r>
          </w:p>
          <w:p w14:paraId="7EE61A37" w14:textId="0D11E54B" w:rsidR="00E75C6E" w:rsidRPr="007E73CB" w:rsidRDefault="007D1AF0" w:rsidP="001A555F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22"/>
              </w:rPr>
            </w:pPr>
            <w:r w:rsidRPr="007E73CB">
              <w:rPr>
                <w:rFonts w:ascii="Arial" w:hAnsi="Arial" w:cs="Arial"/>
                <w:sz w:val="22"/>
              </w:rPr>
              <w:t>This is an individual assessment so you should not work with any other student.</w:t>
            </w:r>
          </w:p>
          <w:p w14:paraId="2CA62512" w14:textId="2155FF97" w:rsidR="001A555F" w:rsidRPr="007E73CB" w:rsidRDefault="001A555F" w:rsidP="00235589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22"/>
              </w:rPr>
            </w:pPr>
          </w:p>
        </w:tc>
      </w:tr>
      <w:tr w:rsidR="00556694" w:rsidRPr="007E73CB" w14:paraId="0CAB6CAE" w14:textId="77777777" w:rsidTr="75C3BD64">
        <w:tc>
          <w:tcPr>
            <w:tcW w:w="10456" w:type="dxa"/>
            <w:shd w:val="clear" w:color="auto" w:fill="F2EFEE"/>
            <w:vAlign w:val="center"/>
          </w:tcPr>
          <w:p w14:paraId="5ACDEDC5" w14:textId="77777777" w:rsidR="009C6EFC" w:rsidRPr="009C6EFC" w:rsidRDefault="009C6EFC" w:rsidP="009C6EFC">
            <w:pPr>
              <w:pStyle w:val="paragraph"/>
              <w:spacing w:before="60" w:beforeAutospacing="0" w:after="120" w:afterAutospacing="0"/>
              <w:textAlignment w:val="baseline"/>
              <w:rPr>
                <w:rFonts w:ascii="Arial" w:hAnsi="Arial" w:cs="Arial"/>
                <w:color w:val="393839"/>
              </w:rPr>
            </w:pPr>
            <w:r w:rsidRPr="009C6EFC">
              <w:rPr>
                <w:rStyle w:val="normaltextrun"/>
                <w:rFonts w:ascii="Arial" w:hAnsi="Arial" w:cs="Arial"/>
                <w:b/>
                <w:bCs/>
                <w:color w:val="282878"/>
              </w:rPr>
              <w:lastRenderedPageBreak/>
              <w:t>Learning Outcomes Assessed:</w:t>
            </w:r>
            <w:r w:rsidRPr="009C6EFC">
              <w:rPr>
                <w:rStyle w:val="eop"/>
                <w:rFonts w:ascii="Arial" w:hAnsi="Arial" w:cs="Arial"/>
                <w:color w:val="282878"/>
              </w:rPr>
              <w:t> </w:t>
            </w:r>
          </w:p>
          <w:p w14:paraId="4B2FB95C" w14:textId="0DC7C5EA" w:rsidR="00556694" w:rsidRPr="00556694" w:rsidRDefault="00825EF9" w:rsidP="1CAA2446">
            <w:pPr>
              <w:pStyle w:val="ListParagraph"/>
              <w:numPr>
                <w:ilvl w:val="0"/>
                <w:numId w:val="25"/>
              </w:numPr>
              <w:spacing w:before="0" w:after="160" w:line="259" w:lineRule="auto"/>
              <w:rPr>
                <w:sz w:val="22"/>
              </w:rPr>
            </w:pPr>
            <w:r w:rsidRPr="1CAA2446">
              <w:rPr>
                <w:sz w:val="22"/>
              </w:rPr>
              <w:t>Evaluate programs using fundamental programming constructs, including functions, iteration, recursion, other types of algorithms such as greedy algorithms and shortest-path algorithms, types, strings, files, sequences, maps, sets, sorting, searching, exceptions, classes and arrays;</w:t>
            </w:r>
            <w:r w:rsidR="2DA6AA86" w:rsidRPr="1CAA2446">
              <w:rPr>
                <w:sz w:val="22"/>
              </w:rPr>
              <w:t xml:space="preserve"> </w:t>
            </w:r>
            <w:r w:rsidR="00556694" w:rsidRPr="1CAA2446">
              <w:rPr>
                <w:sz w:val="22"/>
              </w:rPr>
              <w:t xml:space="preserve">Apply procedural, functional, event-driven, and object-oriented programming to data problems and </w:t>
            </w:r>
            <w:r w:rsidR="00556694" w:rsidRPr="1CAA2446">
              <w:rPr>
                <w:sz w:val="22"/>
              </w:rPr>
              <w:lastRenderedPageBreak/>
              <w:t>numerical analytical problems and database systems as required in a given problem and apply appropriate techniques, libraries, and algorithms to solve a given problem;</w:t>
            </w:r>
          </w:p>
          <w:p w14:paraId="1F493102" w14:textId="77777777" w:rsidR="00556694" w:rsidRDefault="00825EF9" w:rsidP="00556694">
            <w:pPr>
              <w:pStyle w:val="ListParagraph"/>
              <w:numPr>
                <w:ilvl w:val="0"/>
                <w:numId w:val="25"/>
              </w:numPr>
              <w:spacing w:before="0" w:after="160" w:line="259" w:lineRule="auto"/>
              <w:rPr>
                <w:sz w:val="22"/>
              </w:rPr>
            </w:pPr>
            <w:r w:rsidRPr="00825EF9">
              <w:rPr>
                <w:sz w:val="22"/>
              </w:rPr>
              <w:t>Identify, and select appropriate techniques, libraries, and algorithms to solve a given problem</w:t>
            </w:r>
          </w:p>
          <w:p w14:paraId="271A8407" w14:textId="77777777" w:rsidR="00825EF9" w:rsidRDefault="00825EF9" w:rsidP="00556694">
            <w:pPr>
              <w:pStyle w:val="ListParagraph"/>
              <w:numPr>
                <w:ilvl w:val="0"/>
                <w:numId w:val="25"/>
              </w:numPr>
              <w:spacing w:before="0" w:after="160" w:line="259" w:lineRule="auto"/>
              <w:rPr>
                <w:sz w:val="22"/>
              </w:rPr>
            </w:pPr>
            <w:r w:rsidRPr="00825EF9">
              <w:rPr>
                <w:sz w:val="22"/>
              </w:rPr>
              <w:t>Read and reason about code, and clearly articulate understanding of code in terms of structure, behaviour, correctness, efficiency, style and idiom.</w:t>
            </w:r>
          </w:p>
          <w:p w14:paraId="2B022753" w14:textId="1B3DA397" w:rsidR="00825EF9" w:rsidRPr="00556694" w:rsidRDefault="00825EF9" w:rsidP="00556694">
            <w:pPr>
              <w:pStyle w:val="ListParagraph"/>
              <w:numPr>
                <w:ilvl w:val="0"/>
                <w:numId w:val="25"/>
              </w:numPr>
              <w:spacing w:before="0" w:after="160" w:line="259" w:lineRule="auto"/>
              <w:rPr>
                <w:sz w:val="22"/>
              </w:rPr>
            </w:pPr>
            <w:r w:rsidRPr="00825EF9">
              <w:rPr>
                <w:sz w:val="22"/>
              </w:rPr>
              <w:t>Communicate their understanding of a problem and solution approach clearly, produce top level plans with breakdowns into sub-problems;</w:t>
            </w:r>
          </w:p>
        </w:tc>
      </w:tr>
      <w:tr w:rsidR="00556694" w:rsidRPr="007E73CB" w14:paraId="588FC969" w14:textId="77777777" w:rsidTr="75C3BD64">
        <w:trPr>
          <w:trHeight w:val="2117"/>
        </w:trPr>
        <w:tc>
          <w:tcPr>
            <w:tcW w:w="10456" w:type="dxa"/>
            <w:shd w:val="clear" w:color="auto" w:fill="FFFFFF" w:themeFill="background1"/>
            <w:vAlign w:val="center"/>
          </w:tcPr>
          <w:p w14:paraId="55DAFC12" w14:textId="6909B8CA" w:rsidR="00556694" w:rsidRPr="007E73CB" w:rsidRDefault="00556694" w:rsidP="00556694">
            <w:pPr>
              <w:rPr>
                <w:rFonts w:cs="Arial"/>
                <w:b/>
                <w:bCs/>
                <w:color w:val="282878"/>
                <w:sz w:val="24"/>
              </w:rPr>
            </w:pPr>
            <w:r w:rsidRPr="007E73CB">
              <w:rPr>
                <w:rFonts w:cs="Arial"/>
                <w:b/>
                <w:bCs/>
                <w:color w:val="282878"/>
                <w:sz w:val="24"/>
              </w:rPr>
              <w:lastRenderedPageBreak/>
              <w:t>Submission Requirements:</w:t>
            </w:r>
          </w:p>
          <w:p w14:paraId="18830607" w14:textId="77777777" w:rsidR="00556694" w:rsidRPr="007E73CB" w:rsidRDefault="00556694" w:rsidP="00556694">
            <w:pPr>
              <w:rPr>
                <w:rFonts w:cs="Arial"/>
                <w:b/>
                <w:bCs/>
                <w:color w:val="auto"/>
                <w:sz w:val="24"/>
              </w:rPr>
            </w:pPr>
            <w:r w:rsidRPr="007E73CB">
              <w:rPr>
                <w:rFonts w:cs="Arial"/>
                <w:b/>
                <w:bCs/>
                <w:color w:val="auto"/>
                <w:sz w:val="24"/>
              </w:rPr>
              <w:t>You must include the following paragraph on your title page:</w:t>
            </w:r>
          </w:p>
          <w:p w14:paraId="758AF07D" w14:textId="77777777" w:rsidR="00556694" w:rsidRPr="007E73CB" w:rsidRDefault="00556694" w:rsidP="0055669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7E73CB">
              <w:rPr>
                <w:rFonts w:ascii="Arial" w:hAnsi="Arial" w:cs="Arial"/>
                <w:sz w:val="22"/>
                <w:szCs w:val="22"/>
              </w:rPr>
              <w:t xml:space="preserve">“I confirm that this assignment is my own work.  </w:t>
            </w:r>
          </w:p>
          <w:p w14:paraId="6E38E338" w14:textId="77777777" w:rsidR="00556694" w:rsidRPr="007E73CB" w:rsidRDefault="00556694" w:rsidP="0055669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7E73CB">
              <w:rPr>
                <w:rFonts w:ascii="Arial" w:hAnsi="Arial" w:cs="Arial"/>
                <w:sz w:val="22"/>
                <w:szCs w:val="22"/>
              </w:rPr>
              <w:t>Where I/we have referred to academic sources, I have provided in-text citations and included the sources in the final reference list. “</w:t>
            </w:r>
          </w:p>
          <w:p w14:paraId="1771C645" w14:textId="77777777" w:rsidR="00556694" w:rsidRPr="007E73CB" w:rsidRDefault="00556694" w:rsidP="00556694">
            <w:pPr>
              <w:rPr>
                <w:rFonts w:cs="Arial"/>
                <w:b/>
                <w:bCs/>
                <w:color w:val="282878"/>
                <w:sz w:val="24"/>
                <w:szCs w:val="24"/>
              </w:rPr>
            </w:pPr>
          </w:p>
          <w:p w14:paraId="02D00057" w14:textId="77777777" w:rsidR="00556694" w:rsidRPr="007E73CB" w:rsidRDefault="00556694" w:rsidP="00556694">
            <w:pPr>
              <w:rPr>
                <w:rFonts w:cs="Arial"/>
                <w:sz w:val="22"/>
              </w:rPr>
            </w:pPr>
            <w:r w:rsidRPr="007E73CB">
              <w:rPr>
                <w:rFonts w:eastAsia="Arial" w:cs="Arial"/>
                <w:b/>
                <w:bCs/>
                <w:sz w:val="22"/>
              </w:rPr>
              <w:t>Academic Integrity &amp; Misconduct Information</w:t>
            </w:r>
            <w:r w:rsidRPr="007E73CB">
              <w:rPr>
                <w:rFonts w:cs="Arial"/>
                <w:sz w:val="22"/>
              </w:rPr>
              <w:t>:</w:t>
            </w:r>
          </w:p>
          <w:p w14:paraId="00A9B0B9" w14:textId="77777777" w:rsidR="00556694" w:rsidRPr="007E73CB" w:rsidRDefault="00556694" w:rsidP="00556694">
            <w:pPr>
              <w:rPr>
                <w:rFonts w:eastAsiaTheme="minorEastAsia" w:cs="Arial"/>
                <w:color w:val="000000" w:themeColor="text1"/>
                <w:sz w:val="22"/>
              </w:rPr>
            </w:pPr>
            <w:r w:rsidRPr="007E73CB">
              <w:rPr>
                <w:rFonts w:eastAsiaTheme="minorEastAsia" w:cs="Arial"/>
                <w:color w:val="000000" w:themeColor="text1"/>
                <w:sz w:val="22"/>
              </w:rPr>
              <w:t>Please use this link to access more information on academic integrity and misconduct:</w:t>
            </w:r>
          </w:p>
          <w:p w14:paraId="08ED55A5" w14:textId="77777777" w:rsidR="00556694" w:rsidRPr="007E73CB" w:rsidRDefault="00556694" w:rsidP="00556694">
            <w:pPr>
              <w:rPr>
                <w:rFonts w:cs="Arial"/>
              </w:rPr>
            </w:pPr>
            <w:hyperlink r:id="rId11" w:history="1">
              <w:r w:rsidRPr="007E73CB">
                <w:rPr>
                  <w:rStyle w:val="Hyperlink"/>
                  <w:rFonts w:cs="Arial"/>
                </w:rPr>
                <w:t>https://pathways.kaplaninternational.com/course/view.php?id=3436</w:t>
              </w:r>
            </w:hyperlink>
          </w:p>
          <w:p w14:paraId="13FB5A67" w14:textId="77777777" w:rsidR="00556694" w:rsidRPr="007E73CB" w:rsidRDefault="00556694" w:rsidP="00556694">
            <w:pPr>
              <w:rPr>
                <w:rFonts w:cs="Arial"/>
                <w:b/>
                <w:bCs/>
                <w:color w:val="282878"/>
                <w:sz w:val="24"/>
                <w:szCs w:val="24"/>
              </w:rPr>
            </w:pPr>
          </w:p>
          <w:p w14:paraId="2CC7E25D" w14:textId="77777777" w:rsidR="00556694" w:rsidRPr="007E73CB" w:rsidRDefault="00556694" w:rsidP="00556694">
            <w:pPr>
              <w:rPr>
                <w:rStyle w:val="SubtitleChar"/>
                <w:rFonts w:eastAsia="Calibri" w:cs="Arial"/>
                <w:color w:val="auto"/>
                <w:sz w:val="22"/>
                <w:szCs w:val="22"/>
              </w:rPr>
            </w:pPr>
            <w:r w:rsidRPr="007E73CB">
              <w:rPr>
                <w:rStyle w:val="SubtitleChar"/>
                <w:rFonts w:eastAsia="Calibri" w:cs="Arial"/>
                <w:color w:val="auto"/>
                <w:sz w:val="22"/>
                <w:szCs w:val="22"/>
              </w:rPr>
              <w:t>Formatting (for report/documentation):</w:t>
            </w:r>
          </w:p>
          <w:p w14:paraId="0B43D79F" w14:textId="77777777" w:rsidR="00556694" w:rsidRPr="007E73CB" w:rsidRDefault="00556694" w:rsidP="00556694">
            <w:pPr>
              <w:pStyle w:val="ListParagraph"/>
              <w:numPr>
                <w:ilvl w:val="0"/>
                <w:numId w:val="24"/>
              </w:numPr>
              <w:rPr>
                <w:rFonts w:eastAsia="Arial" w:cs="Arial"/>
                <w:color w:val="000000" w:themeColor="text1"/>
                <w:sz w:val="22"/>
              </w:rPr>
            </w:pPr>
            <w:r w:rsidRPr="007E73CB">
              <w:rPr>
                <w:rFonts w:eastAsia="Arial" w:cs="Arial"/>
                <w:color w:val="000000" w:themeColor="text1"/>
                <w:sz w:val="22"/>
                <w:lang w:val="en-US"/>
              </w:rPr>
              <w:t>Use a standard academic font, size 11-12 and use 1.5 spacing between lines.</w:t>
            </w:r>
          </w:p>
          <w:p w14:paraId="44B39F8A" w14:textId="3262444A" w:rsidR="00556694" w:rsidRPr="007E73CB" w:rsidRDefault="00556694" w:rsidP="00556694">
            <w:pPr>
              <w:pStyle w:val="ListParagraph"/>
              <w:numPr>
                <w:ilvl w:val="0"/>
                <w:numId w:val="24"/>
              </w:numPr>
              <w:rPr>
                <w:rFonts w:eastAsia="Arial" w:cs="Arial"/>
                <w:color w:val="000000" w:themeColor="text1"/>
                <w:sz w:val="22"/>
              </w:rPr>
            </w:pPr>
            <w:r w:rsidRPr="007E73CB">
              <w:rPr>
                <w:rFonts w:eastAsia="Arial" w:cs="Arial"/>
                <w:color w:val="000000" w:themeColor="text1"/>
                <w:sz w:val="22"/>
                <w:lang w:val="en-US"/>
              </w:rPr>
              <w:t>Each page of the assignment should have a header with the student ID number, module code (e.g. FC72</w:t>
            </w:r>
            <w:r w:rsidR="00825EF9">
              <w:rPr>
                <w:rFonts w:eastAsia="Arial" w:cs="Arial"/>
                <w:color w:val="000000" w:themeColor="text1"/>
                <w:sz w:val="22"/>
                <w:lang w:val="en-US"/>
              </w:rPr>
              <w:t>3</w:t>
            </w:r>
            <w:r w:rsidRPr="007E73CB">
              <w:rPr>
                <w:rFonts w:eastAsia="Arial" w:cs="Arial"/>
                <w:color w:val="000000" w:themeColor="text1"/>
                <w:sz w:val="22"/>
                <w:lang w:val="en-US"/>
              </w:rPr>
              <w:t>) and the name of the class tutor.  Student name should not be written.</w:t>
            </w:r>
          </w:p>
          <w:p w14:paraId="39FC547D" w14:textId="77777777" w:rsidR="00556694" w:rsidRPr="007E73CB" w:rsidRDefault="00556694" w:rsidP="00556694">
            <w:pPr>
              <w:pStyle w:val="ListParagraph"/>
              <w:numPr>
                <w:ilvl w:val="0"/>
                <w:numId w:val="24"/>
              </w:numPr>
              <w:rPr>
                <w:rFonts w:eastAsia="Arial" w:cs="Arial"/>
                <w:color w:val="000000" w:themeColor="text1"/>
                <w:sz w:val="22"/>
              </w:rPr>
            </w:pPr>
            <w:r w:rsidRPr="007E73CB">
              <w:rPr>
                <w:rFonts w:eastAsia="Arial" w:cs="Arial"/>
                <w:color w:val="000000" w:themeColor="text1"/>
                <w:sz w:val="22"/>
                <w:lang w:val="en-US"/>
              </w:rPr>
              <w:t>All pages should be numbered.</w:t>
            </w:r>
          </w:p>
          <w:p w14:paraId="204213B5" w14:textId="77777777" w:rsidR="00556694" w:rsidRPr="007E73CB" w:rsidRDefault="00556694" w:rsidP="00556694">
            <w:pPr>
              <w:pStyle w:val="ListParagraph"/>
              <w:numPr>
                <w:ilvl w:val="0"/>
                <w:numId w:val="24"/>
              </w:numPr>
              <w:rPr>
                <w:rFonts w:eastAsia="Arial" w:cs="Arial"/>
                <w:color w:val="000000" w:themeColor="text1"/>
                <w:sz w:val="22"/>
              </w:rPr>
            </w:pPr>
            <w:r w:rsidRPr="007E73CB">
              <w:rPr>
                <w:rFonts w:eastAsia="Arial" w:cs="Arial"/>
                <w:color w:val="000000" w:themeColor="text1"/>
                <w:sz w:val="22"/>
                <w:lang w:val="en-US"/>
              </w:rPr>
              <w:t>A title page consisting of the following information should be included:</w:t>
            </w:r>
          </w:p>
          <w:p w14:paraId="21FAC77E" w14:textId="38342144" w:rsidR="00556694" w:rsidRPr="007E73CB" w:rsidRDefault="00556694" w:rsidP="00556694">
            <w:pPr>
              <w:pStyle w:val="ListParagraph"/>
              <w:numPr>
                <w:ilvl w:val="2"/>
                <w:numId w:val="23"/>
              </w:numPr>
              <w:rPr>
                <w:rFonts w:eastAsia="Arial" w:cs="Arial"/>
                <w:color w:val="000000" w:themeColor="text1"/>
                <w:sz w:val="22"/>
              </w:rPr>
            </w:pPr>
            <w:r w:rsidRPr="007E73CB">
              <w:rPr>
                <w:rFonts w:eastAsia="Arial" w:cs="Arial"/>
                <w:color w:val="000000" w:themeColor="text1"/>
                <w:sz w:val="22"/>
                <w:lang w:val="fr-FR"/>
              </w:rPr>
              <w:t>Module Code (e.g. FC72</w:t>
            </w:r>
            <w:r w:rsidR="00825EF9">
              <w:rPr>
                <w:rFonts w:eastAsia="Arial" w:cs="Arial"/>
                <w:color w:val="000000" w:themeColor="text1"/>
                <w:sz w:val="22"/>
                <w:lang w:val="fr-FR"/>
              </w:rPr>
              <w:t>3</w:t>
            </w:r>
            <w:r w:rsidRPr="007E73CB">
              <w:rPr>
                <w:rFonts w:eastAsia="Arial" w:cs="Arial"/>
                <w:color w:val="000000" w:themeColor="text1"/>
                <w:sz w:val="22"/>
                <w:lang w:val="fr-FR"/>
              </w:rPr>
              <w:t>)</w:t>
            </w:r>
          </w:p>
          <w:p w14:paraId="2CC40437" w14:textId="6915997C" w:rsidR="00556694" w:rsidRPr="007E73CB" w:rsidRDefault="00556694" w:rsidP="00556694">
            <w:pPr>
              <w:pStyle w:val="ListParagraph"/>
              <w:numPr>
                <w:ilvl w:val="2"/>
                <w:numId w:val="23"/>
              </w:numPr>
              <w:rPr>
                <w:rFonts w:eastAsia="Arial" w:cs="Arial"/>
                <w:color w:val="000000" w:themeColor="text1"/>
                <w:sz w:val="22"/>
              </w:rPr>
            </w:pPr>
            <w:r w:rsidRPr="007E73CB">
              <w:rPr>
                <w:rFonts w:eastAsia="Arial" w:cs="Arial"/>
                <w:color w:val="000000" w:themeColor="text1"/>
                <w:sz w:val="22"/>
              </w:rPr>
              <w:t>Class/Group: (e.g. Group A)</w:t>
            </w:r>
          </w:p>
          <w:p w14:paraId="76E28AD8" w14:textId="1C5163AE" w:rsidR="00556694" w:rsidRPr="007E73CB" w:rsidRDefault="00556694" w:rsidP="00556694">
            <w:pPr>
              <w:pStyle w:val="ListParagraph"/>
              <w:numPr>
                <w:ilvl w:val="2"/>
                <w:numId w:val="23"/>
              </w:numPr>
              <w:rPr>
                <w:rFonts w:eastAsia="Arial" w:cs="Arial"/>
                <w:color w:val="000000" w:themeColor="text1"/>
                <w:sz w:val="22"/>
              </w:rPr>
            </w:pPr>
            <w:r w:rsidRPr="007E73CB">
              <w:rPr>
                <w:rFonts w:eastAsia="Arial" w:cs="Arial"/>
                <w:color w:val="000000" w:themeColor="text1"/>
                <w:sz w:val="22"/>
              </w:rPr>
              <w:t xml:space="preserve">Module Title (e.g. Programming </w:t>
            </w:r>
            <w:r w:rsidR="00825EF9">
              <w:rPr>
                <w:rFonts w:eastAsia="Arial" w:cs="Arial"/>
                <w:color w:val="000000" w:themeColor="text1"/>
                <w:sz w:val="22"/>
              </w:rPr>
              <w:t>Theory</w:t>
            </w:r>
            <w:r w:rsidRPr="007E73CB">
              <w:rPr>
                <w:rFonts w:eastAsia="Arial" w:cs="Arial"/>
                <w:color w:val="000000" w:themeColor="text1"/>
                <w:sz w:val="22"/>
              </w:rPr>
              <w:t>)</w:t>
            </w:r>
          </w:p>
          <w:p w14:paraId="6BF56AA4" w14:textId="53D21A65" w:rsidR="00556694" w:rsidRPr="007E73CB" w:rsidRDefault="00556694" w:rsidP="00556694">
            <w:pPr>
              <w:pStyle w:val="ListParagraph"/>
              <w:numPr>
                <w:ilvl w:val="2"/>
                <w:numId w:val="23"/>
              </w:numPr>
              <w:rPr>
                <w:rFonts w:eastAsia="Arial" w:cs="Arial"/>
                <w:color w:val="000000" w:themeColor="text1"/>
                <w:sz w:val="22"/>
              </w:rPr>
            </w:pPr>
            <w:r w:rsidRPr="007E73CB">
              <w:rPr>
                <w:rFonts w:eastAsia="Arial" w:cs="Arial"/>
                <w:color w:val="000000" w:themeColor="text1"/>
                <w:sz w:val="22"/>
              </w:rPr>
              <w:t>Assessment Title (e.g.</w:t>
            </w:r>
            <w:r w:rsidR="00825EF9">
              <w:rPr>
                <w:rFonts w:eastAsia="Arial" w:cs="Arial"/>
                <w:color w:val="000000" w:themeColor="text1"/>
                <w:sz w:val="22"/>
              </w:rPr>
              <w:t xml:space="preserve"> Portfolio</w:t>
            </w:r>
            <w:r w:rsidRPr="007E73CB">
              <w:rPr>
                <w:rFonts w:eastAsia="Arial" w:cs="Arial"/>
                <w:color w:val="000000" w:themeColor="text1"/>
                <w:sz w:val="22"/>
              </w:rPr>
              <w:t xml:space="preserve"> Project</w:t>
            </w:r>
            <w:r w:rsidR="00825EF9">
              <w:rPr>
                <w:rFonts w:eastAsia="Arial" w:cs="Arial"/>
                <w:color w:val="000000" w:themeColor="text1"/>
                <w:sz w:val="22"/>
              </w:rPr>
              <w:t xml:space="preserve"> 1</w:t>
            </w:r>
            <w:r w:rsidRPr="007E73CB">
              <w:rPr>
                <w:rFonts w:eastAsia="Arial" w:cs="Arial"/>
                <w:color w:val="000000" w:themeColor="text1"/>
                <w:sz w:val="22"/>
              </w:rPr>
              <w:t>)</w:t>
            </w:r>
          </w:p>
          <w:p w14:paraId="4108FE41" w14:textId="77777777" w:rsidR="00556694" w:rsidRPr="007E73CB" w:rsidRDefault="00556694" w:rsidP="00556694">
            <w:pPr>
              <w:pStyle w:val="ListParagraph"/>
              <w:numPr>
                <w:ilvl w:val="2"/>
                <w:numId w:val="23"/>
              </w:numPr>
              <w:rPr>
                <w:rFonts w:eastAsia="Arial" w:cs="Arial"/>
                <w:color w:val="000000" w:themeColor="text1"/>
                <w:sz w:val="22"/>
              </w:rPr>
            </w:pPr>
            <w:r w:rsidRPr="007E73CB">
              <w:rPr>
                <w:rFonts w:eastAsia="Arial" w:cs="Arial"/>
                <w:color w:val="000000" w:themeColor="text1"/>
                <w:sz w:val="22"/>
              </w:rPr>
              <w:t>Tutor Name: (name of tutor)</w:t>
            </w:r>
          </w:p>
          <w:p w14:paraId="110ED404" w14:textId="77777777" w:rsidR="00556694" w:rsidRPr="007E73CB" w:rsidRDefault="00556694" w:rsidP="00556694">
            <w:pPr>
              <w:pStyle w:val="ListParagraph"/>
              <w:numPr>
                <w:ilvl w:val="2"/>
                <w:numId w:val="23"/>
              </w:numPr>
              <w:rPr>
                <w:rFonts w:eastAsia="Arial" w:cs="Arial"/>
                <w:color w:val="000000" w:themeColor="text1"/>
                <w:sz w:val="22"/>
              </w:rPr>
            </w:pPr>
            <w:r w:rsidRPr="007E73CB">
              <w:rPr>
                <w:rFonts w:eastAsia="Arial" w:cs="Arial"/>
                <w:color w:val="000000" w:themeColor="text1"/>
                <w:sz w:val="22"/>
              </w:rPr>
              <w:t>Student GUID Number: (our GUID number only and NOT full name)</w:t>
            </w:r>
          </w:p>
          <w:p w14:paraId="00E84D1D" w14:textId="77777777" w:rsidR="00556694" w:rsidRPr="007E73CB" w:rsidRDefault="00556694" w:rsidP="00556694">
            <w:pPr>
              <w:pStyle w:val="ListParagraph"/>
              <w:numPr>
                <w:ilvl w:val="2"/>
                <w:numId w:val="23"/>
              </w:numPr>
              <w:rPr>
                <w:rFonts w:eastAsia="Arial" w:cs="Arial"/>
                <w:color w:val="000000" w:themeColor="text1"/>
                <w:sz w:val="22"/>
              </w:rPr>
            </w:pPr>
            <w:r w:rsidRPr="007E73CB">
              <w:rPr>
                <w:rFonts w:eastAsia="Arial" w:cs="Arial"/>
                <w:color w:val="000000" w:themeColor="text1"/>
                <w:sz w:val="22"/>
              </w:rPr>
              <w:t>Date of Submission: (date)</w:t>
            </w:r>
          </w:p>
          <w:p w14:paraId="6AE2F2BA" w14:textId="77777777" w:rsidR="00556694" w:rsidRPr="007E73CB" w:rsidRDefault="00556694" w:rsidP="00556694">
            <w:pPr>
              <w:rPr>
                <w:rStyle w:val="SubtitleChar"/>
                <w:rFonts w:eastAsia="Calibri" w:cs="Arial"/>
                <w:color w:val="auto"/>
                <w:sz w:val="22"/>
                <w:szCs w:val="22"/>
              </w:rPr>
            </w:pPr>
          </w:p>
          <w:p w14:paraId="1F86B552" w14:textId="77777777" w:rsidR="00556694" w:rsidRPr="007E73CB" w:rsidRDefault="00556694" w:rsidP="00556694">
            <w:pPr>
              <w:rPr>
                <w:rFonts w:eastAsia="Arial" w:cs="Arial"/>
                <w:sz w:val="22"/>
              </w:rPr>
            </w:pPr>
            <w:r w:rsidRPr="007E73CB">
              <w:rPr>
                <w:rFonts w:eastAsia="Arial" w:cs="Arial"/>
                <w:b/>
                <w:bCs/>
                <w:sz w:val="22"/>
              </w:rPr>
              <w:t>Submission Guidelines:</w:t>
            </w:r>
          </w:p>
          <w:p w14:paraId="0DE6D173" w14:textId="7209A47A" w:rsidR="00556694" w:rsidRPr="007E73CB" w:rsidRDefault="00556694" w:rsidP="00556694">
            <w:pPr>
              <w:rPr>
                <w:rFonts w:cs="Arial"/>
                <w:sz w:val="22"/>
              </w:rPr>
            </w:pPr>
            <w:r w:rsidRPr="007E73CB">
              <w:rPr>
                <w:rFonts w:eastAsia="Arial" w:cs="Arial"/>
                <w:sz w:val="22"/>
              </w:rPr>
              <w:t xml:space="preserve">Submit an </w:t>
            </w:r>
            <w:r w:rsidRPr="007E73CB">
              <w:rPr>
                <w:rFonts w:eastAsia="Arial" w:cs="Arial"/>
                <w:i/>
                <w:iCs/>
                <w:sz w:val="22"/>
              </w:rPr>
              <w:t>electronic copy of your assignment</w:t>
            </w:r>
            <w:r w:rsidRPr="007E73CB">
              <w:rPr>
                <w:rFonts w:cs="Arial"/>
                <w:b/>
                <w:bCs/>
                <w:i/>
                <w:iCs/>
                <w:sz w:val="22"/>
              </w:rPr>
              <w:t xml:space="preserve"> </w:t>
            </w:r>
            <w:r w:rsidRPr="007E73CB">
              <w:rPr>
                <w:rFonts w:eastAsia="Arial" w:cs="Arial"/>
                <w:sz w:val="22"/>
              </w:rPr>
              <w:t>through Turnitin on the FC72</w:t>
            </w:r>
            <w:r w:rsidR="00825EF9">
              <w:rPr>
                <w:rFonts w:eastAsia="Arial" w:cs="Arial"/>
                <w:sz w:val="22"/>
              </w:rPr>
              <w:t>3</w:t>
            </w:r>
            <w:r w:rsidRPr="007E73CB">
              <w:rPr>
                <w:rFonts w:eastAsia="Arial" w:cs="Arial"/>
                <w:sz w:val="22"/>
              </w:rPr>
              <w:t xml:space="preserve"> Programming VLE page by the due date</w:t>
            </w:r>
            <w:r w:rsidRPr="007E73CB">
              <w:rPr>
                <w:rFonts w:cs="Arial"/>
                <w:sz w:val="22"/>
              </w:rPr>
              <w:t>.</w:t>
            </w:r>
          </w:p>
          <w:p w14:paraId="3E7FE332" w14:textId="176AB184" w:rsidR="00556694" w:rsidRPr="007E73CB" w:rsidRDefault="00556694" w:rsidP="00556694">
            <w:pPr>
              <w:rPr>
                <w:rFonts w:cs="Arial"/>
                <w:sz w:val="22"/>
              </w:rPr>
            </w:pPr>
            <w:r w:rsidRPr="007E73CB">
              <w:rPr>
                <w:rFonts w:cs="Arial"/>
                <w:sz w:val="22"/>
              </w:rPr>
              <w:t>All code should be submitted in .</w:t>
            </w:r>
            <w:proofErr w:type="spellStart"/>
            <w:r w:rsidRPr="007E73CB">
              <w:rPr>
                <w:rFonts w:cs="Arial"/>
                <w:sz w:val="22"/>
              </w:rPr>
              <w:t>py</w:t>
            </w:r>
            <w:proofErr w:type="spellEnd"/>
            <w:r w:rsidRPr="007E73CB">
              <w:rPr>
                <w:rFonts w:cs="Arial"/>
                <w:sz w:val="22"/>
              </w:rPr>
              <w:t xml:space="preserve"> files, all documentation should be submitted in .docx files. You should upload one zipped file (with a </w:t>
            </w:r>
            <w:r w:rsidRPr="007E73CB">
              <w:rPr>
                <w:rFonts w:cs="Arial"/>
                <w:b/>
                <w:bCs/>
                <w:sz w:val="22"/>
              </w:rPr>
              <w:t xml:space="preserve">.zip </w:t>
            </w:r>
            <w:r w:rsidRPr="007E73CB">
              <w:rPr>
                <w:rFonts w:cs="Arial"/>
                <w:sz w:val="22"/>
              </w:rPr>
              <w:t>file extension) to the VLE.</w:t>
            </w:r>
          </w:p>
          <w:p w14:paraId="6AFDE744" w14:textId="77777777" w:rsidR="00556694" w:rsidRPr="007E73CB" w:rsidRDefault="00556694" w:rsidP="00556694">
            <w:pPr>
              <w:rPr>
                <w:rFonts w:cs="Arial"/>
                <w:sz w:val="22"/>
              </w:rPr>
            </w:pPr>
            <w:r w:rsidRPr="007E73CB">
              <w:rPr>
                <w:rFonts w:eastAsia="Times New Roman" w:cs="Arial"/>
                <w:sz w:val="22"/>
              </w:rPr>
              <w:t xml:space="preserve">NB – If you experience problems submitting your assessment to Turnitin: </w:t>
            </w:r>
          </w:p>
          <w:p w14:paraId="299E0847" w14:textId="77777777" w:rsidR="00556694" w:rsidRPr="007E73CB" w:rsidRDefault="00556694" w:rsidP="00556694">
            <w:pPr>
              <w:spacing w:before="0" w:after="0"/>
              <w:textAlignment w:val="baseline"/>
              <w:rPr>
                <w:rFonts w:eastAsia="Times New Roman" w:cs="Arial"/>
                <w:sz w:val="22"/>
              </w:rPr>
            </w:pPr>
            <w:r w:rsidRPr="007E73CB">
              <w:rPr>
                <w:rFonts w:eastAsia="Times New Roman" w:cs="Arial"/>
                <w:sz w:val="22"/>
              </w:rPr>
              <w:t>1.</w:t>
            </w:r>
            <w:r w:rsidRPr="007E73CB">
              <w:rPr>
                <w:rFonts w:eastAsia="Times New Roman" w:cs="Arial"/>
                <w:sz w:val="22"/>
              </w:rPr>
              <w:tab/>
              <w:t xml:space="preserve">Contact College Services using this form before the deadline: </w:t>
            </w:r>
            <w:hyperlink r:id="rId12" w:history="1">
              <w:r w:rsidRPr="007E73CB">
                <w:rPr>
                  <w:rStyle w:val="Hyperlink"/>
                  <w:rFonts w:eastAsia="Times New Roman" w:cs="Arial"/>
                  <w:sz w:val="22"/>
                </w:rPr>
                <w:t xml:space="preserve">https://kicpathways.formstack.com/forms/contact_gic </w:t>
              </w:r>
            </w:hyperlink>
            <w:r w:rsidRPr="007E73CB">
              <w:rPr>
                <w:rFonts w:eastAsia="Times New Roman" w:cs="Arial"/>
                <w:sz w:val="22"/>
              </w:rPr>
              <w:t xml:space="preserve"> </w:t>
            </w:r>
          </w:p>
          <w:p w14:paraId="2EB046EA" w14:textId="77777777" w:rsidR="00556694" w:rsidRPr="007E73CB" w:rsidRDefault="00556694" w:rsidP="00556694">
            <w:pPr>
              <w:spacing w:before="0" w:after="0"/>
              <w:textAlignment w:val="baseline"/>
              <w:rPr>
                <w:rFonts w:eastAsia="Times New Roman" w:cs="Arial"/>
                <w:sz w:val="22"/>
              </w:rPr>
            </w:pPr>
            <w:r w:rsidRPr="007E73CB">
              <w:rPr>
                <w:rFonts w:eastAsia="Times New Roman" w:cs="Arial"/>
                <w:sz w:val="22"/>
              </w:rPr>
              <w:t>2.</w:t>
            </w:r>
            <w:r w:rsidRPr="007E73CB">
              <w:rPr>
                <w:rFonts w:eastAsia="Times New Roman" w:cs="Arial"/>
                <w:sz w:val="22"/>
              </w:rPr>
              <w:tab/>
              <w:t xml:space="preserve">Under ‘What is your enquiry about?’, choose ‘assignment hand in’ </w:t>
            </w:r>
          </w:p>
          <w:p w14:paraId="3B9D3E8C" w14:textId="77777777" w:rsidR="00556694" w:rsidRPr="007E73CB" w:rsidRDefault="00556694" w:rsidP="00556694">
            <w:pPr>
              <w:spacing w:before="0" w:after="0"/>
              <w:textAlignment w:val="baseline"/>
              <w:rPr>
                <w:rFonts w:eastAsia="Times New Roman" w:cs="Arial"/>
                <w:sz w:val="22"/>
              </w:rPr>
            </w:pPr>
            <w:r w:rsidRPr="007E73CB">
              <w:rPr>
                <w:rFonts w:eastAsia="Times New Roman" w:cs="Arial"/>
                <w:sz w:val="22"/>
              </w:rPr>
              <w:t>3.</w:t>
            </w:r>
            <w:r w:rsidRPr="007E73CB">
              <w:rPr>
                <w:rFonts w:eastAsia="Times New Roman" w:cs="Arial"/>
                <w:sz w:val="22"/>
              </w:rPr>
              <w:tab/>
              <w:t xml:space="preserve">In the ‘How can we help you?’ box, write what the assignment is (e.g. Formative 1 Research Proposal), the module (e.g. PM600), group (e.g. X EDU), tutor’s name and date it was due in </w:t>
            </w:r>
          </w:p>
          <w:p w14:paraId="1A755BE6" w14:textId="77777777" w:rsidR="00556694" w:rsidRPr="007E73CB" w:rsidRDefault="00556694" w:rsidP="00556694">
            <w:pPr>
              <w:jc w:val="both"/>
              <w:rPr>
                <w:rFonts w:eastAsia="Times New Roman" w:cs="Arial"/>
                <w:sz w:val="22"/>
              </w:rPr>
            </w:pPr>
            <w:r w:rsidRPr="007E73CB">
              <w:rPr>
                <w:rFonts w:eastAsia="Times New Roman" w:cs="Arial"/>
                <w:sz w:val="22"/>
              </w:rPr>
              <w:t>4.</w:t>
            </w:r>
            <w:r w:rsidRPr="007E73CB">
              <w:rPr>
                <w:rFonts w:eastAsia="Times New Roman" w:cs="Arial"/>
                <w:sz w:val="22"/>
              </w:rPr>
              <w:tab/>
              <w:t xml:space="preserve">Attach your assignment and screenshot(s) of the error message  </w:t>
            </w:r>
          </w:p>
          <w:p w14:paraId="235354A2" w14:textId="77777777" w:rsidR="00556694" w:rsidRPr="007E73CB" w:rsidRDefault="00556694" w:rsidP="00556694">
            <w:pPr>
              <w:jc w:val="both"/>
              <w:rPr>
                <w:rFonts w:eastAsia="Times New Roman" w:cs="Arial"/>
                <w:sz w:val="22"/>
              </w:rPr>
            </w:pPr>
          </w:p>
          <w:p w14:paraId="1494A08B" w14:textId="3A7D7CE0" w:rsidR="00556694" w:rsidRDefault="00556694" w:rsidP="47C9C06E">
            <w:pPr>
              <w:jc w:val="both"/>
              <w:rPr>
                <w:rFonts w:eastAsia="Arial" w:cs="Arial"/>
                <w:sz w:val="22"/>
              </w:rPr>
            </w:pPr>
            <w:r w:rsidRPr="47C9C06E">
              <w:rPr>
                <w:rFonts w:eastAsia="Arial" w:cs="Arial"/>
                <w:b/>
                <w:bCs/>
                <w:sz w:val="22"/>
              </w:rPr>
              <w:t xml:space="preserve">Late Submission:  </w:t>
            </w:r>
            <w:r w:rsidRPr="47C9C06E">
              <w:rPr>
                <w:rFonts w:eastAsia="Arial" w:cs="Arial"/>
                <w:sz w:val="22"/>
              </w:rPr>
              <w:t>Late submissions should be submitted to the late submission Turnitin assignment on the</w:t>
            </w:r>
            <w:r w:rsidRPr="47C9C06E">
              <w:rPr>
                <w:rFonts w:cs="Arial"/>
                <w:b/>
                <w:bCs/>
                <w:sz w:val="22"/>
              </w:rPr>
              <w:t xml:space="preserve"> </w:t>
            </w:r>
            <w:r w:rsidRPr="47C9C06E">
              <w:rPr>
                <w:rFonts w:eastAsia="Arial" w:cs="Arial"/>
                <w:sz w:val="22"/>
              </w:rPr>
              <w:t>FC724 Programming VLE page.</w:t>
            </w:r>
          </w:p>
          <w:p w14:paraId="331F0E6C" w14:textId="77777777" w:rsidR="00556694" w:rsidRDefault="00556694" w:rsidP="00556694">
            <w:pPr>
              <w:rPr>
                <w:rFonts w:cs="Arial"/>
                <w:b/>
                <w:bCs/>
                <w:color w:val="282878"/>
                <w:sz w:val="24"/>
              </w:rPr>
            </w:pPr>
          </w:p>
          <w:p w14:paraId="11D6205F" w14:textId="77777777" w:rsidR="00556694" w:rsidRDefault="00556694" w:rsidP="00556694">
            <w:pPr>
              <w:jc w:val="both"/>
              <w:rPr>
                <w:rFonts w:eastAsia="Arial" w:cs="Arial"/>
                <w:sz w:val="22"/>
              </w:rPr>
            </w:pPr>
            <w:r w:rsidRPr="23127AF5">
              <w:rPr>
                <w:rFonts w:eastAsia="Arial" w:cs="Arial"/>
                <w:b/>
                <w:bCs/>
                <w:sz w:val="22"/>
              </w:rPr>
              <w:lastRenderedPageBreak/>
              <w:t>Penalties for Work Submitted late:</w:t>
            </w:r>
          </w:p>
          <w:p w14:paraId="5EA4A737" w14:textId="77777777" w:rsidR="00556694" w:rsidRDefault="00556694" w:rsidP="00556694">
            <w:pPr>
              <w:jc w:val="both"/>
              <w:rPr>
                <w:rFonts w:ascii="Calibri" w:hAnsi="Calibri" w:cs="Calibri"/>
                <w:sz w:val="22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900"/>
              <w:gridCol w:w="3315"/>
            </w:tblGrid>
            <w:tr w:rsidR="00556694" w14:paraId="47D1D279" w14:textId="77777777" w:rsidTr="00E47226">
              <w:trPr>
                <w:jc w:val="center"/>
              </w:trPr>
              <w:tc>
                <w:tcPr>
                  <w:tcW w:w="390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 w:themeFill="background1" w:themeFillShade="BF"/>
                </w:tcPr>
                <w:p w14:paraId="6DAFC67D" w14:textId="77777777" w:rsidR="00556694" w:rsidRDefault="00556694" w:rsidP="00556694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23127AF5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  <w:t>Number of Working Days Late</w:t>
                  </w:r>
                </w:p>
              </w:tc>
              <w:tc>
                <w:tcPr>
                  <w:tcW w:w="3315" w:type="dxa"/>
                  <w:tcBorders>
                    <w:top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FBFBF" w:themeFill="background1" w:themeFillShade="BF"/>
                </w:tcPr>
                <w:p w14:paraId="0B5E9DA1" w14:textId="77777777" w:rsidR="00556694" w:rsidRDefault="00556694" w:rsidP="00556694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23127AF5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  <w:t>Penalty Awarded</w:t>
                  </w:r>
                </w:p>
              </w:tc>
            </w:tr>
            <w:tr w:rsidR="00556694" w14:paraId="17C0A80A" w14:textId="77777777" w:rsidTr="00E47226">
              <w:trPr>
                <w:jc w:val="center"/>
              </w:trPr>
              <w:tc>
                <w:tcPr>
                  <w:tcW w:w="3900" w:type="dxa"/>
                  <w:tcBorders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57845382" w14:textId="77777777" w:rsidR="00556694" w:rsidRDefault="00556694" w:rsidP="00556694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23127AF5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3315" w:type="dxa"/>
                  <w:tcBorders>
                    <w:bottom w:val="single" w:sz="6" w:space="0" w:color="auto"/>
                    <w:right w:val="single" w:sz="6" w:space="0" w:color="auto"/>
                  </w:tcBorders>
                </w:tcPr>
                <w:p w14:paraId="0A847D1E" w14:textId="77777777" w:rsidR="00556694" w:rsidRDefault="00556694" w:rsidP="00556694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23127AF5">
                    <w:rPr>
                      <w:rFonts w:ascii="Calibri" w:hAnsi="Calibri" w:cs="Calibri"/>
                      <w:sz w:val="24"/>
                      <w:szCs w:val="24"/>
                      <w:lang w:val="en-US"/>
                    </w:rPr>
                    <w:t>85% of original mark</w:t>
                  </w:r>
                </w:p>
              </w:tc>
            </w:tr>
            <w:tr w:rsidR="00556694" w14:paraId="03D436BF" w14:textId="77777777" w:rsidTr="00E47226">
              <w:trPr>
                <w:jc w:val="center"/>
              </w:trPr>
              <w:tc>
                <w:tcPr>
                  <w:tcW w:w="3900" w:type="dxa"/>
                  <w:tcBorders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54FB4DB1" w14:textId="77777777" w:rsidR="00556694" w:rsidRDefault="00556694" w:rsidP="00556694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23127AF5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3315" w:type="dxa"/>
                  <w:tcBorders>
                    <w:bottom w:val="single" w:sz="6" w:space="0" w:color="auto"/>
                    <w:right w:val="single" w:sz="6" w:space="0" w:color="auto"/>
                  </w:tcBorders>
                </w:tcPr>
                <w:p w14:paraId="47E052C5" w14:textId="77777777" w:rsidR="00556694" w:rsidRDefault="00556694" w:rsidP="00556694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23127AF5">
                    <w:rPr>
                      <w:rFonts w:ascii="Calibri" w:hAnsi="Calibri" w:cs="Calibri"/>
                      <w:sz w:val="24"/>
                      <w:szCs w:val="24"/>
                      <w:lang w:val="en-US"/>
                    </w:rPr>
                    <w:t>80% of original mark</w:t>
                  </w:r>
                </w:p>
              </w:tc>
            </w:tr>
            <w:tr w:rsidR="00556694" w14:paraId="75730ECC" w14:textId="77777777" w:rsidTr="00E47226">
              <w:trPr>
                <w:jc w:val="center"/>
              </w:trPr>
              <w:tc>
                <w:tcPr>
                  <w:tcW w:w="3900" w:type="dxa"/>
                  <w:tcBorders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F44F56E" w14:textId="77777777" w:rsidR="00556694" w:rsidRDefault="00556694" w:rsidP="00556694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23127AF5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3315" w:type="dxa"/>
                  <w:tcBorders>
                    <w:bottom w:val="single" w:sz="6" w:space="0" w:color="auto"/>
                    <w:right w:val="single" w:sz="6" w:space="0" w:color="auto"/>
                  </w:tcBorders>
                </w:tcPr>
                <w:p w14:paraId="13887812" w14:textId="77777777" w:rsidR="00556694" w:rsidRDefault="00556694" w:rsidP="00556694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23127AF5">
                    <w:rPr>
                      <w:rFonts w:ascii="Calibri" w:hAnsi="Calibri" w:cs="Calibri"/>
                      <w:sz w:val="24"/>
                      <w:szCs w:val="24"/>
                      <w:lang w:val="en-US"/>
                    </w:rPr>
                    <w:t>75% of original mark</w:t>
                  </w:r>
                </w:p>
              </w:tc>
            </w:tr>
            <w:tr w:rsidR="00556694" w14:paraId="67F73ED6" w14:textId="77777777" w:rsidTr="00E47226">
              <w:trPr>
                <w:jc w:val="center"/>
              </w:trPr>
              <w:tc>
                <w:tcPr>
                  <w:tcW w:w="3900" w:type="dxa"/>
                  <w:tcBorders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5A0B9428" w14:textId="77777777" w:rsidR="00556694" w:rsidRDefault="00556694" w:rsidP="00556694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23127AF5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  <w:t>More than 3</w:t>
                  </w:r>
                </w:p>
              </w:tc>
              <w:tc>
                <w:tcPr>
                  <w:tcW w:w="3315" w:type="dxa"/>
                  <w:tcBorders>
                    <w:bottom w:val="single" w:sz="6" w:space="0" w:color="auto"/>
                    <w:right w:val="single" w:sz="6" w:space="0" w:color="auto"/>
                  </w:tcBorders>
                </w:tcPr>
                <w:p w14:paraId="093F99AD" w14:textId="77777777" w:rsidR="00556694" w:rsidRDefault="00556694" w:rsidP="00556694">
                  <w:pPr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23127AF5">
                    <w:rPr>
                      <w:rFonts w:ascii="Calibri" w:hAnsi="Calibri" w:cs="Calibri"/>
                      <w:sz w:val="24"/>
                      <w:szCs w:val="24"/>
                      <w:lang w:val="en-US"/>
                    </w:rPr>
                    <w:t>Zero mark awarded</w:t>
                  </w:r>
                </w:p>
              </w:tc>
            </w:tr>
          </w:tbl>
          <w:p w14:paraId="72699BED" w14:textId="5192B8FC" w:rsidR="00556694" w:rsidRPr="007E73CB" w:rsidRDefault="00556694" w:rsidP="00556694">
            <w:pPr>
              <w:rPr>
                <w:rFonts w:cs="Arial"/>
                <w:b/>
                <w:bCs/>
                <w:color w:val="282878"/>
                <w:sz w:val="24"/>
              </w:rPr>
            </w:pPr>
          </w:p>
        </w:tc>
      </w:tr>
      <w:tr w:rsidR="00556694" w:rsidRPr="007E73CB" w14:paraId="7EB5CF75" w14:textId="77777777" w:rsidTr="75C3BD64">
        <w:tc>
          <w:tcPr>
            <w:tcW w:w="10456" w:type="dxa"/>
            <w:shd w:val="clear" w:color="auto" w:fill="F2EFEE"/>
            <w:vAlign w:val="center"/>
          </w:tcPr>
          <w:p w14:paraId="24115D9B" w14:textId="77777777" w:rsidR="00556694" w:rsidRPr="007E73CB" w:rsidRDefault="00556694" w:rsidP="00556694">
            <w:pPr>
              <w:rPr>
                <w:rFonts w:cs="Arial"/>
                <w:b/>
                <w:bCs/>
                <w:color w:val="282878"/>
                <w:sz w:val="24"/>
              </w:rPr>
            </w:pPr>
            <w:r w:rsidRPr="007E73CB">
              <w:rPr>
                <w:rFonts w:cs="Arial"/>
                <w:b/>
                <w:bCs/>
                <w:color w:val="282878"/>
                <w:sz w:val="24"/>
              </w:rPr>
              <w:lastRenderedPageBreak/>
              <w:t>How will this assessment be marked?</w:t>
            </w:r>
          </w:p>
          <w:p w14:paraId="2727785F" w14:textId="701759F6" w:rsidR="00556694" w:rsidRPr="006F0F1D" w:rsidRDefault="00D33FEC" w:rsidP="00556694">
            <w:pPr>
              <w:rPr>
                <w:rFonts w:cs="Arial"/>
                <w:bCs/>
                <w:color w:val="auto"/>
                <w:sz w:val="22"/>
              </w:rPr>
            </w:pPr>
            <w:r>
              <w:rPr>
                <w:rFonts w:cs="Arial"/>
                <w:bCs/>
                <w:color w:val="auto"/>
                <w:sz w:val="22"/>
              </w:rPr>
              <w:t>The marks for each section are given above</w:t>
            </w:r>
          </w:p>
          <w:p w14:paraId="3E7244C3" w14:textId="77777777" w:rsidR="00682981" w:rsidRDefault="00682981" w:rsidP="00556694">
            <w:pPr>
              <w:rPr>
                <w:rFonts w:cs="Arial"/>
                <w:bCs/>
                <w:color w:val="auto"/>
                <w:sz w:val="24"/>
              </w:rPr>
            </w:pPr>
          </w:p>
          <w:p w14:paraId="4270DC07" w14:textId="1528F105" w:rsidR="00682981" w:rsidRPr="00805EE7" w:rsidRDefault="00682981" w:rsidP="47C9C06E">
            <w:pPr>
              <w:rPr>
                <w:rFonts w:cs="Arial"/>
                <w:color w:val="auto"/>
                <w:sz w:val="24"/>
                <w:szCs w:val="24"/>
              </w:rPr>
            </w:pPr>
            <w:r w:rsidRPr="47C9C06E">
              <w:rPr>
                <w:rFonts w:cs="Arial"/>
                <w:color w:val="auto"/>
                <w:sz w:val="24"/>
                <w:szCs w:val="24"/>
              </w:rPr>
              <w:t>For more information</w:t>
            </w:r>
            <w:r w:rsidR="6556B052" w:rsidRPr="47C9C06E">
              <w:rPr>
                <w:rFonts w:cs="Arial"/>
                <w:color w:val="auto"/>
                <w:sz w:val="24"/>
                <w:szCs w:val="24"/>
              </w:rPr>
              <w:t>,</w:t>
            </w:r>
            <w:r w:rsidRPr="47C9C06E">
              <w:rPr>
                <w:rFonts w:cs="Arial"/>
                <w:color w:val="auto"/>
                <w:sz w:val="24"/>
                <w:szCs w:val="24"/>
              </w:rPr>
              <w:t xml:space="preserve"> please view the marking criteria released with your project. </w:t>
            </w:r>
          </w:p>
        </w:tc>
      </w:tr>
      <w:tr w:rsidR="00556694" w:rsidRPr="007E73CB" w14:paraId="5A3F8F7A" w14:textId="77777777" w:rsidTr="75C3BD64">
        <w:tc>
          <w:tcPr>
            <w:tcW w:w="10456" w:type="dxa"/>
            <w:shd w:val="clear" w:color="auto" w:fill="FFFFFF" w:themeFill="background1"/>
            <w:vAlign w:val="center"/>
          </w:tcPr>
          <w:p w14:paraId="1FE4B052" w14:textId="77777777" w:rsidR="00556694" w:rsidRPr="007E73CB" w:rsidRDefault="00556694" w:rsidP="00556694">
            <w:pPr>
              <w:rPr>
                <w:rFonts w:cs="Arial"/>
                <w:b/>
                <w:bCs/>
                <w:color w:val="282878"/>
                <w:sz w:val="24"/>
              </w:rPr>
            </w:pPr>
            <w:r w:rsidRPr="007E73CB">
              <w:rPr>
                <w:rFonts w:cs="Arial"/>
                <w:b/>
                <w:bCs/>
                <w:color w:val="282878"/>
                <w:sz w:val="24"/>
              </w:rPr>
              <w:t>How will you get feedback?</w:t>
            </w:r>
          </w:p>
          <w:p w14:paraId="234CF429" w14:textId="3B1F0F59" w:rsidR="00556694" w:rsidRPr="007E73CB" w:rsidRDefault="00556694" w:rsidP="75C3BD64">
            <w:pPr>
              <w:rPr>
                <w:rFonts w:cs="Arial"/>
                <w:color w:val="282878"/>
                <w:sz w:val="22"/>
              </w:rPr>
            </w:pPr>
            <w:r w:rsidRPr="75C3BD64">
              <w:rPr>
                <w:rFonts w:cs="Arial"/>
                <w:color w:val="auto"/>
                <w:sz w:val="22"/>
              </w:rPr>
              <w:t xml:space="preserve">Review of the </w:t>
            </w:r>
            <w:r w:rsidR="176C3407" w:rsidRPr="75C3BD64">
              <w:rPr>
                <w:rFonts w:cs="Arial"/>
                <w:color w:val="auto"/>
                <w:sz w:val="22"/>
              </w:rPr>
              <w:t>project</w:t>
            </w:r>
            <w:r w:rsidRPr="75C3BD64">
              <w:rPr>
                <w:rFonts w:cs="Arial"/>
                <w:color w:val="auto"/>
                <w:sz w:val="22"/>
              </w:rPr>
              <w:t xml:space="preserve"> will be carried out in seminars or an Academic Support session, after your results have been made available and if a resit is required.</w:t>
            </w:r>
          </w:p>
        </w:tc>
      </w:tr>
    </w:tbl>
    <w:p w14:paraId="53701934" w14:textId="77777777" w:rsidR="00A13D68" w:rsidRPr="007E73CB" w:rsidRDefault="00A13D68" w:rsidP="00365351">
      <w:pPr>
        <w:rPr>
          <w:rFonts w:eastAsia="Times New Roman" w:cs="Arial"/>
          <w:b/>
          <w:bCs/>
          <w:color w:val="282878"/>
          <w:kern w:val="32"/>
          <w:sz w:val="36"/>
          <w:szCs w:val="32"/>
        </w:rPr>
      </w:pPr>
    </w:p>
    <w:sectPr w:rsidR="00A13D68" w:rsidRPr="007E73CB" w:rsidSect="00014DC7">
      <w:footerReference w:type="default" r:id="rId13"/>
      <w:headerReference w:type="first" r:id="rId14"/>
      <w:footerReference w:type="first" r:id="rId15"/>
      <w:pgSz w:w="11906" w:h="16838"/>
      <w:pgMar w:top="720" w:right="720" w:bottom="993" w:left="720" w:header="708" w:footer="3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150D5" w14:textId="77777777" w:rsidR="002E5777" w:rsidRDefault="002E5777" w:rsidP="00FB05A8">
      <w:pPr>
        <w:spacing w:before="0" w:after="0"/>
      </w:pPr>
      <w:r>
        <w:separator/>
      </w:r>
    </w:p>
  </w:endnote>
  <w:endnote w:type="continuationSeparator" w:id="0">
    <w:p w14:paraId="4DE14539" w14:textId="77777777" w:rsidR="002E5777" w:rsidRDefault="002E5777" w:rsidP="00FB05A8">
      <w:pPr>
        <w:spacing w:before="0" w:after="0"/>
      </w:pPr>
      <w:r>
        <w:continuationSeparator/>
      </w:r>
    </w:p>
  </w:endnote>
  <w:endnote w:type="continuationNotice" w:id="1">
    <w:p w14:paraId="132FC3C3" w14:textId="77777777" w:rsidR="002E5777" w:rsidRDefault="002E5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908" w:type="dxa"/>
      <w:tblInd w:w="-601" w:type="dxa"/>
      <w:shd w:val="clear" w:color="auto" w:fill="282878"/>
      <w:tblLook w:val="04A0" w:firstRow="1" w:lastRow="0" w:firstColumn="1" w:lastColumn="0" w:noHBand="0" w:noVBand="1"/>
    </w:tblPr>
    <w:tblGrid>
      <w:gridCol w:w="567"/>
      <w:gridCol w:w="5245"/>
      <w:gridCol w:w="3261"/>
      <w:gridCol w:w="2835"/>
    </w:tblGrid>
    <w:tr w:rsidR="00A50816" w:rsidRPr="00D062E8" w14:paraId="47AF6208" w14:textId="77777777" w:rsidTr="00DF61A6">
      <w:tc>
        <w:tcPr>
          <w:tcW w:w="567" w:type="dxa"/>
          <w:shd w:val="clear" w:color="auto" w:fill="282878"/>
          <w:vAlign w:val="center"/>
        </w:tcPr>
        <w:p w14:paraId="71A00C11" w14:textId="77777777" w:rsidR="00A50816" w:rsidRPr="00662DF8" w:rsidRDefault="00A50816" w:rsidP="00D24386">
          <w:pPr>
            <w:pStyle w:val="Footer"/>
            <w:rPr>
              <w:sz w:val="10"/>
              <w:szCs w:val="10"/>
            </w:rPr>
          </w:pPr>
        </w:p>
      </w:tc>
      <w:tc>
        <w:tcPr>
          <w:tcW w:w="5245" w:type="dxa"/>
          <w:shd w:val="clear" w:color="auto" w:fill="282878"/>
          <w:vAlign w:val="center"/>
        </w:tcPr>
        <w:p w14:paraId="23FBD6EC" w14:textId="77777777" w:rsidR="00A50816" w:rsidRPr="00662DF8" w:rsidRDefault="00A50816" w:rsidP="00D24386">
          <w:pPr>
            <w:pStyle w:val="Footer"/>
          </w:pPr>
          <w:proofErr w:type="gramStart"/>
          <w:r w:rsidRPr="00DF61A6">
            <w:rPr>
              <w:color w:val="FF0000"/>
            </w:rPr>
            <w:t>|</w:t>
          </w:r>
          <w:r w:rsidRPr="00662DF8">
            <w:t xml:space="preserve">  Kaplan</w:t>
          </w:r>
          <w:proofErr w:type="gramEnd"/>
          <w:r w:rsidRPr="00662DF8">
            <w:t xml:space="preserve"> International Pathways</w:t>
          </w:r>
        </w:p>
      </w:tc>
      <w:tc>
        <w:tcPr>
          <w:tcW w:w="3261" w:type="dxa"/>
          <w:shd w:val="clear" w:color="auto" w:fill="282878"/>
          <w:vAlign w:val="center"/>
        </w:tcPr>
        <w:p w14:paraId="0F70E132" w14:textId="77777777" w:rsidR="00A50816" w:rsidRPr="00662DF8" w:rsidRDefault="00A50816" w:rsidP="00D24386">
          <w:pPr>
            <w:pStyle w:val="Footer"/>
          </w:pPr>
          <w:r w:rsidRPr="00DF61A6">
            <w:rPr>
              <w:color w:val="FF0000"/>
            </w:rPr>
            <w:t>|</w:t>
          </w:r>
          <w:r w:rsidRPr="00662DF8">
            <w:t xml:space="preserve">  </w:t>
          </w:r>
          <w:r w:rsidRPr="00662DF8">
            <w:fldChar w:fldCharType="begin"/>
          </w:r>
          <w:r w:rsidRPr="00662DF8">
            <w:instrText xml:space="preserve"> PAGE   \* MERGEFORMAT </w:instrText>
          </w:r>
          <w:r w:rsidRPr="00662DF8">
            <w:fldChar w:fldCharType="separate"/>
          </w:r>
          <w:r w:rsidR="00C47249">
            <w:rPr>
              <w:noProof/>
            </w:rPr>
            <w:t>2</w:t>
          </w:r>
          <w:r w:rsidRPr="00662DF8">
            <w:rPr>
              <w:noProof/>
            </w:rPr>
            <w:fldChar w:fldCharType="end"/>
          </w:r>
        </w:p>
      </w:tc>
      <w:tc>
        <w:tcPr>
          <w:tcW w:w="2835" w:type="dxa"/>
          <w:shd w:val="clear" w:color="auto" w:fill="282878"/>
          <w:vAlign w:val="center"/>
        </w:tcPr>
        <w:p w14:paraId="787BFD3F" w14:textId="77777777" w:rsidR="00A50816" w:rsidRPr="00662DF8" w:rsidRDefault="00A50816" w:rsidP="00D24386">
          <w:pPr>
            <w:pStyle w:val="Footer"/>
          </w:pPr>
          <w:proofErr w:type="gramStart"/>
          <w:r w:rsidRPr="00DF61A6">
            <w:rPr>
              <w:color w:val="FF0000"/>
            </w:rPr>
            <w:t>|</w:t>
          </w:r>
          <w:r w:rsidRPr="00662DF8">
            <w:t xml:space="preserve">  kaplanpathways.com</w:t>
          </w:r>
          <w:proofErr w:type="gramEnd"/>
        </w:p>
      </w:tc>
    </w:tr>
    <w:tr w:rsidR="00A50816" w:rsidRPr="00D062E8" w14:paraId="1475CBC1" w14:textId="77777777" w:rsidTr="00DF61A6">
      <w:tc>
        <w:tcPr>
          <w:tcW w:w="567" w:type="dxa"/>
          <w:shd w:val="clear" w:color="auto" w:fill="282878"/>
        </w:tcPr>
        <w:p w14:paraId="2E50A865" w14:textId="77777777" w:rsidR="00A50816" w:rsidRPr="00662DF8" w:rsidRDefault="00A50816" w:rsidP="00D24386">
          <w:pPr>
            <w:pStyle w:val="Footer"/>
            <w:spacing w:before="0"/>
            <w:rPr>
              <w:sz w:val="4"/>
              <w:szCs w:val="4"/>
            </w:rPr>
          </w:pPr>
        </w:p>
      </w:tc>
      <w:tc>
        <w:tcPr>
          <w:tcW w:w="5245" w:type="dxa"/>
          <w:shd w:val="clear" w:color="auto" w:fill="282878"/>
        </w:tcPr>
        <w:p w14:paraId="6758FC36" w14:textId="77777777" w:rsidR="00A50816" w:rsidRPr="00662DF8" w:rsidRDefault="00A50816" w:rsidP="00D24386">
          <w:pPr>
            <w:pStyle w:val="Footer"/>
            <w:spacing w:before="0"/>
            <w:rPr>
              <w:sz w:val="4"/>
              <w:szCs w:val="4"/>
            </w:rPr>
          </w:pPr>
        </w:p>
      </w:tc>
      <w:tc>
        <w:tcPr>
          <w:tcW w:w="3261" w:type="dxa"/>
          <w:shd w:val="clear" w:color="auto" w:fill="282878"/>
        </w:tcPr>
        <w:p w14:paraId="5BD0956F" w14:textId="77777777" w:rsidR="00A50816" w:rsidRPr="00662DF8" w:rsidRDefault="00A50816" w:rsidP="00D24386">
          <w:pPr>
            <w:pStyle w:val="Footer"/>
            <w:spacing w:before="0"/>
            <w:rPr>
              <w:sz w:val="4"/>
              <w:szCs w:val="4"/>
            </w:rPr>
          </w:pPr>
        </w:p>
      </w:tc>
      <w:tc>
        <w:tcPr>
          <w:tcW w:w="2835" w:type="dxa"/>
          <w:shd w:val="clear" w:color="auto" w:fill="282878"/>
        </w:tcPr>
        <w:p w14:paraId="6C0199CA" w14:textId="77777777" w:rsidR="00A50816" w:rsidRPr="00662DF8" w:rsidRDefault="00A50816" w:rsidP="00D24386">
          <w:pPr>
            <w:pStyle w:val="Footer"/>
            <w:spacing w:before="0"/>
            <w:rPr>
              <w:sz w:val="4"/>
              <w:szCs w:val="4"/>
            </w:rPr>
          </w:pPr>
        </w:p>
      </w:tc>
    </w:tr>
  </w:tbl>
  <w:p w14:paraId="061657D9" w14:textId="77777777" w:rsidR="00A50816" w:rsidRPr="00636173" w:rsidRDefault="00A50816" w:rsidP="00D24386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908" w:type="dxa"/>
      <w:tblInd w:w="-601" w:type="dxa"/>
      <w:shd w:val="clear" w:color="auto" w:fill="282878"/>
      <w:tblLook w:val="04A0" w:firstRow="1" w:lastRow="0" w:firstColumn="1" w:lastColumn="0" w:noHBand="0" w:noVBand="1"/>
    </w:tblPr>
    <w:tblGrid>
      <w:gridCol w:w="567"/>
      <w:gridCol w:w="5245"/>
      <w:gridCol w:w="3261"/>
      <w:gridCol w:w="2835"/>
    </w:tblGrid>
    <w:tr w:rsidR="00A50816" w:rsidRPr="00D062E8" w14:paraId="6A342137" w14:textId="77777777" w:rsidTr="00662DF8">
      <w:tc>
        <w:tcPr>
          <w:tcW w:w="567" w:type="dxa"/>
          <w:shd w:val="clear" w:color="auto" w:fill="282878"/>
          <w:vAlign w:val="center"/>
        </w:tcPr>
        <w:p w14:paraId="24046718" w14:textId="77777777" w:rsidR="00A50816" w:rsidRPr="00662DF8" w:rsidRDefault="00A50816" w:rsidP="00662DF8">
          <w:pPr>
            <w:pStyle w:val="Footer"/>
            <w:rPr>
              <w:sz w:val="10"/>
              <w:szCs w:val="10"/>
            </w:rPr>
          </w:pPr>
        </w:p>
      </w:tc>
      <w:tc>
        <w:tcPr>
          <w:tcW w:w="5245" w:type="dxa"/>
          <w:shd w:val="clear" w:color="auto" w:fill="282878"/>
          <w:vAlign w:val="center"/>
        </w:tcPr>
        <w:p w14:paraId="57F3BDB6" w14:textId="77777777" w:rsidR="00A50816" w:rsidRPr="00662DF8" w:rsidRDefault="00A50816" w:rsidP="00662DF8">
          <w:pPr>
            <w:pStyle w:val="Footer"/>
          </w:pPr>
          <w:proofErr w:type="gramStart"/>
          <w:r w:rsidRPr="00DF61A6">
            <w:rPr>
              <w:color w:val="FF0000"/>
            </w:rPr>
            <w:t>|</w:t>
          </w:r>
          <w:r w:rsidRPr="00662DF8">
            <w:t xml:space="preserve">  Kaplan</w:t>
          </w:r>
          <w:proofErr w:type="gramEnd"/>
          <w:r w:rsidRPr="00662DF8">
            <w:t xml:space="preserve"> International Pathways</w:t>
          </w:r>
        </w:p>
      </w:tc>
      <w:tc>
        <w:tcPr>
          <w:tcW w:w="3261" w:type="dxa"/>
          <w:shd w:val="clear" w:color="auto" w:fill="282878"/>
          <w:vAlign w:val="center"/>
        </w:tcPr>
        <w:p w14:paraId="3CC1DF96" w14:textId="77777777" w:rsidR="00A50816" w:rsidRPr="00662DF8" w:rsidRDefault="00A50816" w:rsidP="00662DF8">
          <w:pPr>
            <w:pStyle w:val="Footer"/>
          </w:pPr>
          <w:r w:rsidRPr="00DF61A6">
            <w:rPr>
              <w:color w:val="FF0000"/>
            </w:rPr>
            <w:t>|</w:t>
          </w:r>
          <w:r w:rsidRPr="00662DF8">
            <w:t xml:space="preserve">  </w:t>
          </w:r>
          <w:r w:rsidRPr="00662DF8">
            <w:fldChar w:fldCharType="begin"/>
          </w:r>
          <w:r w:rsidRPr="00662DF8">
            <w:instrText xml:space="preserve"> PAGE   \* MERGEFORMAT </w:instrText>
          </w:r>
          <w:r w:rsidRPr="00662DF8">
            <w:fldChar w:fldCharType="separate"/>
          </w:r>
          <w:r w:rsidR="00873328">
            <w:rPr>
              <w:noProof/>
            </w:rPr>
            <w:t>1</w:t>
          </w:r>
          <w:r w:rsidRPr="00662DF8">
            <w:rPr>
              <w:noProof/>
            </w:rPr>
            <w:fldChar w:fldCharType="end"/>
          </w:r>
        </w:p>
      </w:tc>
      <w:tc>
        <w:tcPr>
          <w:tcW w:w="2835" w:type="dxa"/>
          <w:shd w:val="clear" w:color="auto" w:fill="282878"/>
          <w:vAlign w:val="center"/>
        </w:tcPr>
        <w:p w14:paraId="74AB499E" w14:textId="77777777" w:rsidR="00A50816" w:rsidRPr="00662DF8" w:rsidRDefault="00A50816" w:rsidP="00662DF8">
          <w:pPr>
            <w:pStyle w:val="Footer"/>
          </w:pPr>
          <w:proofErr w:type="gramStart"/>
          <w:r w:rsidRPr="00DF61A6">
            <w:rPr>
              <w:color w:val="FF0000"/>
            </w:rPr>
            <w:t>|</w:t>
          </w:r>
          <w:r w:rsidRPr="00662DF8">
            <w:t xml:space="preserve">  kaplanpathways.com</w:t>
          </w:r>
          <w:proofErr w:type="gramEnd"/>
        </w:p>
      </w:tc>
    </w:tr>
    <w:tr w:rsidR="00A50816" w:rsidRPr="00D062E8" w14:paraId="4A04EE6E" w14:textId="77777777" w:rsidTr="00662DF8">
      <w:tc>
        <w:tcPr>
          <w:tcW w:w="567" w:type="dxa"/>
          <w:shd w:val="clear" w:color="auto" w:fill="282878"/>
        </w:tcPr>
        <w:p w14:paraId="6CEB2DB1" w14:textId="77777777" w:rsidR="00A50816" w:rsidRPr="00662DF8" w:rsidRDefault="00A50816" w:rsidP="00662DF8">
          <w:pPr>
            <w:pStyle w:val="Footer"/>
            <w:spacing w:before="0"/>
            <w:rPr>
              <w:sz w:val="4"/>
              <w:szCs w:val="4"/>
            </w:rPr>
          </w:pPr>
        </w:p>
      </w:tc>
      <w:tc>
        <w:tcPr>
          <w:tcW w:w="5245" w:type="dxa"/>
          <w:shd w:val="clear" w:color="auto" w:fill="282878"/>
        </w:tcPr>
        <w:p w14:paraId="1544E307" w14:textId="77777777" w:rsidR="00A50816" w:rsidRPr="00662DF8" w:rsidRDefault="00A50816" w:rsidP="00662DF8">
          <w:pPr>
            <w:pStyle w:val="Footer"/>
            <w:spacing w:before="0"/>
            <w:rPr>
              <w:sz w:val="4"/>
              <w:szCs w:val="4"/>
            </w:rPr>
          </w:pPr>
        </w:p>
      </w:tc>
      <w:tc>
        <w:tcPr>
          <w:tcW w:w="3261" w:type="dxa"/>
          <w:shd w:val="clear" w:color="auto" w:fill="282878"/>
        </w:tcPr>
        <w:p w14:paraId="0EC6439C" w14:textId="77777777" w:rsidR="00A50816" w:rsidRPr="00662DF8" w:rsidRDefault="00A50816" w:rsidP="00662DF8">
          <w:pPr>
            <w:pStyle w:val="Footer"/>
            <w:spacing w:before="0"/>
            <w:rPr>
              <w:sz w:val="4"/>
              <w:szCs w:val="4"/>
            </w:rPr>
          </w:pPr>
        </w:p>
      </w:tc>
      <w:tc>
        <w:tcPr>
          <w:tcW w:w="2835" w:type="dxa"/>
          <w:shd w:val="clear" w:color="auto" w:fill="282878"/>
        </w:tcPr>
        <w:p w14:paraId="671C76C2" w14:textId="77777777" w:rsidR="00A50816" w:rsidRPr="00662DF8" w:rsidRDefault="00A50816" w:rsidP="00662DF8">
          <w:pPr>
            <w:pStyle w:val="Footer"/>
            <w:spacing w:before="0"/>
            <w:rPr>
              <w:sz w:val="4"/>
              <w:szCs w:val="4"/>
            </w:rPr>
          </w:pPr>
        </w:p>
      </w:tc>
    </w:tr>
  </w:tbl>
  <w:p w14:paraId="3A3BD8C3" w14:textId="77777777" w:rsidR="00A50816" w:rsidRPr="00636173" w:rsidRDefault="00A50816" w:rsidP="00DF61A6">
    <w:pPr>
      <w:pStyle w:val="Footer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934DB" w14:textId="77777777" w:rsidR="002E5777" w:rsidRDefault="002E5777" w:rsidP="00FB05A8">
      <w:pPr>
        <w:spacing w:before="0" w:after="0"/>
      </w:pPr>
      <w:r>
        <w:separator/>
      </w:r>
    </w:p>
  </w:footnote>
  <w:footnote w:type="continuationSeparator" w:id="0">
    <w:p w14:paraId="7030DBE5" w14:textId="77777777" w:rsidR="002E5777" w:rsidRDefault="002E5777" w:rsidP="00FB05A8">
      <w:pPr>
        <w:spacing w:before="0" w:after="0"/>
      </w:pPr>
      <w:r>
        <w:continuationSeparator/>
      </w:r>
    </w:p>
  </w:footnote>
  <w:footnote w:type="continuationNotice" w:id="1">
    <w:p w14:paraId="0A8EE035" w14:textId="77777777" w:rsidR="002E5777" w:rsidRDefault="002E577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D7D3C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466"/>
    </w:tblGrid>
    <w:tr w:rsidR="00A50816" w:rsidRPr="00D062E8" w14:paraId="5023DA4D" w14:textId="77777777" w:rsidTr="7981B513">
      <w:tc>
        <w:tcPr>
          <w:tcW w:w="10682" w:type="dxa"/>
        </w:tcPr>
        <w:p w14:paraId="62221245" w14:textId="0473F878" w:rsidR="00A50816" w:rsidRPr="00D062E8" w:rsidRDefault="7981B513" w:rsidP="00662DF8">
          <w:pPr>
            <w:pStyle w:val="Header"/>
            <w:spacing w:after="425"/>
            <w:jc w:val="center"/>
            <w:rPr>
              <w:rFonts w:ascii="Calibri" w:hAnsi="Calibri"/>
            </w:rPr>
          </w:pPr>
          <w:r>
            <w:rPr>
              <w:noProof/>
            </w:rPr>
            <w:drawing>
              <wp:inline distT="0" distB="0" distL="0" distR="0" wp14:anchorId="011991B0" wp14:editId="4B94625B">
                <wp:extent cx="2522220" cy="4267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222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A7A91C5" w14:textId="77777777" w:rsidR="00A50816" w:rsidRPr="00D16FC4" w:rsidRDefault="00A50816" w:rsidP="00DF61A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615"/>
    <w:multiLevelType w:val="multilevel"/>
    <w:tmpl w:val="5C2ED1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21C1F"/>
    <w:multiLevelType w:val="hybridMultilevel"/>
    <w:tmpl w:val="CF7C40B4"/>
    <w:lvl w:ilvl="0" w:tplc="8700B0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2626E1"/>
    <w:multiLevelType w:val="multilevel"/>
    <w:tmpl w:val="7A2ED0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64B2F"/>
    <w:multiLevelType w:val="hybridMultilevel"/>
    <w:tmpl w:val="0338F8C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8581190"/>
    <w:multiLevelType w:val="hybridMultilevel"/>
    <w:tmpl w:val="F4F027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377730"/>
    <w:multiLevelType w:val="hybridMultilevel"/>
    <w:tmpl w:val="9C0C1F62"/>
    <w:lvl w:ilvl="0" w:tplc="72907A9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6BA4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A4F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7856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E87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D86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23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40D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C3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44EF3"/>
    <w:multiLevelType w:val="multilevel"/>
    <w:tmpl w:val="1902C0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E79DD"/>
    <w:multiLevelType w:val="hybridMultilevel"/>
    <w:tmpl w:val="966C2876"/>
    <w:lvl w:ilvl="0" w:tplc="A8C2A9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CE29C8"/>
    <w:multiLevelType w:val="hybridMultilevel"/>
    <w:tmpl w:val="E75A0784"/>
    <w:lvl w:ilvl="0" w:tplc="7C08C7C2">
      <w:start w:val="1"/>
      <w:numFmt w:val="bullet"/>
      <w:pStyle w:val="Bulletpoint"/>
      <w:lvlText w:val=""/>
      <w:lvlJc w:val="left"/>
      <w:pPr>
        <w:ind w:left="6432" w:hanging="360"/>
      </w:pPr>
      <w:rPr>
        <w:rFonts w:ascii="Symbol" w:hAnsi="Symbol" w:hint="default"/>
      </w:rPr>
    </w:lvl>
    <w:lvl w:ilvl="1" w:tplc="9D740008">
      <w:start w:val="1"/>
      <w:numFmt w:val="bullet"/>
      <w:pStyle w:val="Bulletpointsub"/>
      <w:lvlText w:val="o"/>
      <w:lvlJc w:val="left"/>
      <w:pPr>
        <w:ind w:left="71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8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5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7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4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192" w:hanging="360"/>
      </w:pPr>
      <w:rPr>
        <w:rFonts w:ascii="Wingdings" w:hAnsi="Wingdings" w:hint="default"/>
      </w:rPr>
    </w:lvl>
  </w:abstractNum>
  <w:abstractNum w:abstractNumId="9" w15:restartNumberingAfterBreak="0">
    <w:nsid w:val="36BD273F"/>
    <w:multiLevelType w:val="multilevel"/>
    <w:tmpl w:val="AF6AFF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0939BC"/>
    <w:multiLevelType w:val="hybridMultilevel"/>
    <w:tmpl w:val="4FE0D118"/>
    <w:lvl w:ilvl="0" w:tplc="0B0ABC1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C9C77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4A03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2C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EC1D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92E1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2C4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8469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9E048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3166F"/>
    <w:multiLevelType w:val="hybridMultilevel"/>
    <w:tmpl w:val="C4301B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EE5E6E"/>
    <w:multiLevelType w:val="hybridMultilevel"/>
    <w:tmpl w:val="06928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B3ABA"/>
    <w:multiLevelType w:val="hybridMultilevel"/>
    <w:tmpl w:val="1744E190"/>
    <w:lvl w:ilvl="0" w:tplc="E408908E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9D7A97"/>
    <w:multiLevelType w:val="hybridMultilevel"/>
    <w:tmpl w:val="077C71C8"/>
    <w:lvl w:ilvl="0" w:tplc="0FDCA73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80DC3"/>
    <w:multiLevelType w:val="hybridMultilevel"/>
    <w:tmpl w:val="0428CA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81E44"/>
    <w:multiLevelType w:val="multilevel"/>
    <w:tmpl w:val="8C64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2B00E3"/>
    <w:multiLevelType w:val="hybridMultilevel"/>
    <w:tmpl w:val="6E7AB65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39802CA"/>
    <w:multiLevelType w:val="hybridMultilevel"/>
    <w:tmpl w:val="E2C65360"/>
    <w:lvl w:ilvl="0" w:tplc="D0FC034C">
      <w:start w:val="1"/>
      <w:numFmt w:val="bullet"/>
      <w:lvlText w:val="-"/>
      <w:lvlJc w:val="left"/>
      <w:pPr>
        <w:ind w:left="1074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9" w15:restartNumberingAfterBreak="0">
    <w:nsid w:val="66325C95"/>
    <w:multiLevelType w:val="hybridMultilevel"/>
    <w:tmpl w:val="1BD03CC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7C249D2"/>
    <w:multiLevelType w:val="hybridMultilevel"/>
    <w:tmpl w:val="6A4C4A42"/>
    <w:lvl w:ilvl="0" w:tplc="507C0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14B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A4FD1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C214F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0E89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BE4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B4B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8C2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2E6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1F2C24"/>
    <w:multiLevelType w:val="multilevel"/>
    <w:tmpl w:val="1EEE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542737"/>
    <w:multiLevelType w:val="hybridMultilevel"/>
    <w:tmpl w:val="22B6EB4A"/>
    <w:lvl w:ilvl="0" w:tplc="33ACDDCE">
      <w:start w:val="1"/>
      <w:numFmt w:val="decimal"/>
      <w:lvlText w:val="%1."/>
      <w:lvlJc w:val="left"/>
      <w:pPr>
        <w:ind w:left="720" w:hanging="360"/>
      </w:pPr>
    </w:lvl>
    <w:lvl w:ilvl="1" w:tplc="BD98ECAA">
      <w:start w:val="1"/>
      <w:numFmt w:val="lowerLetter"/>
      <w:lvlText w:val="%2."/>
      <w:lvlJc w:val="left"/>
      <w:pPr>
        <w:ind w:left="1440" w:hanging="360"/>
      </w:pPr>
    </w:lvl>
    <w:lvl w:ilvl="2" w:tplc="F760CFAC">
      <w:start w:val="1"/>
      <w:numFmt w:val="lowerRoman"/>
      <w:lvlText w:val="%3."/>
      <w:lvlJc w:val="right"/>
      <w:pPr>
        <w:ind w:left="2160" w:hanging="180"/>
      </w:pPr>
    </w:lvl>
    <w:lvl w:ilvl="3" w:tplc="ACBC5A36">
      <w:start w:val="1"/>
      <w:numFmt w:val="decimal"/>
      <w:lvlText w:val="%4."/>
      <w:lvlJc w:val="left"/>
      <w:pPr>
        <w:ind w:left="2880" w:hanging="360"/>
      </w:pPr>
    </w:lvl>
    <w:lvl w:ilvl="4" w:tplc="54C452E8">
      <w:start w:val="1"/>
      <w:numFmt w:val="lowerLetter"/>
      <w:lvlText w:val="%5."/>
      <w:lvlJc w:val="left"/>
      <w:pPr>
        <w:ind w:left="3600" w:hanging="360"/>
      </w:pPr>
    </w:lvl>
    <w:lvl w:ilvl="5" w:tplc="080C2054">
      <w:start w:val="1"/>
      <w:numFmt w:val="lowerRoman"/>
      <w:lvlText w:val="%6."/>
      <w:lvlJc w:val="right"/>
      <w:pPr>
        <w:ind w:left="4320" w:hanging="180"/>
      </w:pPr>
    </w:lvl>
    <w:lvl w:ilvl="6" w:tplc="BD9800BA">
      <w:start w:val="1"/>
      <w:numFmt w:val="decimal"/>
      <w:lvlText w:val="%7."/>
      <w:lvlJc w:val="left"/>
      <w:pPr>
        <w:ind w:left="5040" w:hanging="360"/>
      </w:pPr>
    </w:lvl>
    <w:lvl w:ilvl="7" w:tplc="59C422F0">
      <w:start w:val="1"/>
      <w:numFmt w:val="lowerLetter"/>
      <w:lvlText w:val="%8."/>
      <w:lvlJc w:val="left"/>
      <w:pPr>
        <w:ind w:left="5760" w:hanging="360"/>
      </w:pPr>
    </w:lvl>
    <w:lvl w:ilvl="8" w:tplc="B2866E1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0F5753"/>
    <w:multiLevelType w:val="hybridMultilevel"/>
    <w:tmpl w:val="8A009C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C8B2C3E"/>
    <w:multiLevelType w:val="multilevel"/>
    <w:tmpl w:val="EFF41D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A368CA"/>
    <w:multiLevelType w:val="hybridMultilevel"/>
    <w:tmpl w:val="8A4AAE70"/>
    <w:lvl w:ilvl="0" w:tplc="61544462">
      <w:start w:val="1"/>
      <w:numFmt w:val="decimal"/>
      <w:pStyle w:val="Bulletpointnumber"/>
      <w:lvlText w:val="%1."/>
      <w:lvlJc w:val="left"/>
      <w:pPr>
        <w:ind w:left="717" w:hanging="360"/>
      </w:pPr>
      <w:rPr>
        <w:rFonts w:hint="default"/>
      </w:rPr>
    </w:lvl>
    <w:lvl w:ilvl="1" w:tplc="6C382972">
      <w:start w:val="1"/>
      <w:numFmt w:val="lowerLetter"/>
      <w:pStyle w:val="Bulletpointsubnumber"/>
      <w:lvlText w:val="%2."/>
      <w:lvlJc w:val="left"/>
      <w:pPr>
        <w:ind w:left="1437" w:hanging="360"/>
      </w:pPr>
    </w:lvl>
    <w:lvl w:ilvl="2" w:tplc="0809001B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843478366">
    <w:abstractNumId w:val="5"/>
  </w:num>
  <w:num w:numId="2" w16cid:durableId="1036345081">
    <w:abstractNumId w:val="8"/>
  </w:num>
  <w:num w:numId="3" w16cid:durableId="1941378165">
    <w:abstractNumId w:val="8"/>
  </w:num>
  <w:num w:numId="4" w16cid:durableId="360403824">
    <w:abstractNumId w:val="25"/>
  </w:num>
  <w:num w:numId="5" w16cid:durableId="448476782">
    <w:abstractNumId w:val="18"/>
  </w:num>
  <w:num w:numId="6" w16cid:durableId="832841777">
    <w:abstractNumId w:val="12"/>
  </w:num>
  <w:num w:numId="7" w16cid:durableId="1486970496">
    <w:abstractNumId w:val="1"/>
  </w:num>
  <w:num w:numId="8" w16cid:durableId="1415787167">
    <w:abstractNumId w:val="14"/>
  </w:num>
  <w:num w:numId="9" w16cid:durableId="1585214077">
    <w:abstractNumId w:val="13"/>
  </w:num>
  <w:num w:numId="10" w16cid:durableId="540632244">
    <w:abstractNumId w:val="3"/>
  </w:num>
  <w:num w:numId="11" w16cid:durableId="1506823003">
    <w:abstractNumId w:val="11"/>
  </w:num>
  <w:num w:numId="12" w16cid:durableId="383875938">
    <w:abstractNumId w:val="4"/>
  </w:num>
  <w:num w:numId="13" w16cid:durableId="926187123">
    <w:abstractNumId w:val="23"/>
  </w:num>
  <w:num w:numId="14" w16cid:durableId="102312199">
    <w:abstractNumId w:val="19"/>
  </w:num>
  <w:num w:numId="15" w16cid:durableId="1860241342">
    <w:abstractNumId w:val="17"/>
  </w:num>
  <w:num w:numId="16" w16cid:durableId="19480858">
    <w:abstractNumId w:val="10"/>
  </w:num>
  <w:num w:numId="17" w16cid:durableId="1288122921">
    <w:abstractNumId w:val="21"/>
  </w:num>
  <w:num w:numId="18" w16cid:durableId="247731734">
    <w:abstractNumId w:val="0"/>
  </w:num>
  <w:num w:numId="19" w16cid:durableId="390231692">
    <w:abstractNumId w:val="24"/>
  </w:num>
  <w:num w:numId="20" w16cid:durableId="1171680651">
    <w:abstractNumId w:val="6"/>
  </w:num>
  <w:num w:numId="21" w16cid:durableId="1844852696">
    <w:abstractNumId w:val="9"/>
  </w:num>
  <w:num w:numId="22" w16cid:durableId="813792535">
    <w:abstractNumId w:val="2"/>
  </w:num>
  <w:num w:numId="23" w16cid:durableId="1903178278">
    <w:abstractNumId w:val="20"/>
  </w:num>
  <w:num w:numId="24" w16cid:durableId="951743020">
    <w:abstractNumId w:val="22"/>
  </w:num>
  <w:num w:numId="25" w16cid:durableId="1633100842">
    <w:abstractNumId w:val="7"/>
  </w:num>
  <w:num w:numId="26" w16cid:durableId="1400640397">
    <w:abstractNumId w:val="16"/>
  </w:num>
  <w:num w:numId="27" w16cid:durableId="1150987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9F"/>
    <w:rsid w:val="00014DC7"/>
    <w:rsid w:val="00044615"/>
    <w:rsid w:val="0005370D"/>
    <w:rsid w:val="00067525"/>
    <w:rsid w:val="000807FB"/>
    <w:rsid w:val="00082418"/>
    <w:rsid w:val="00094FB4"/>
    <w:rsid w:val="000972D2"/>
    <w:rsid w:val="000B1AB0"/>
    <w:rsid w:val="000D17D9"/>
    <w:rsid w:val="000E0DCA"/>
    <w:rsid w:val="000E6D99"/>
    <w:rsid w:val="000F1DA6"/>
    <w:rsid w:val="000F3DC8"/>
    <w:rsid w:val="000F42DE"/>
    <w:rsid w:val="00110C95"/>
    <w:rsid w:val="00124928"/>
    <w:rsid w:val="00153790"/>
    <w:rsid w:val="00162126"/>
    <w:rsid w:val="00166EF8"/>
    <w:rsid w:val="0019659F"/>
    <w:rsid w:val="001A555F"/>
    <w:rsid w:val="001A5B65"/>
    <w:rsid w:val="001C0D46"/>
    <w:rsid w:val="001C5823"/>
    <w:rsid w:val="001C6F3C"/>
    <w:rsid w:val="001D6C02"/>
    <w:rsid w:val="001E0E4E"/>
    <w:rsid w:val="001E0F09"/>
    <w:rsid w:val="001F0658"/>
    <w:rsid w:val="001F2171"/>
    <w:rsid w:val="0022221B"/>
    <w:rsid w:val="0023227F"/>
    <w:rsid w:val="00233129"/>
    <w:rsid w:val="002354EE"/>
    <w:rsid w:val="00235589"/>
    <w:rsid w:val="002707B6"/>
    <w:rsid w:val="00274FA8"/>
    <w:rsid w:val="002758DF"/>
    <w:rsid w:val="00282C2E"/>
    <w:rsid w:val="00290DFD"/>
    <w:rsid w:val="002932AD"/>
    <w:rsid w:val="0029576D"/>
    <w:rsid w:val="00296CED"/>
    <w:rsid w:val="002B2A20"/>
    <w:rsid w:val="002D0B9E"/>
    <w:rsid w:val="002E54C9"/>
    <w:rsid w:val="002E5777"/>
    <w:rsid w:val="0030074E"/>
    <w:rsid w:val="00301F03"/>
    <w:rsid w:val="0030685C"/>
    <w:rsid w:val="00306A5C"/>
    <w:rsid w:val="00332B99"/>
    <w:rsid w:val="00335FEF"/>
    <w:rsid w:val="00342D10"/>
    <w:rsid w:val="003467CB"/>
    <w:rsid w:val="00346D0E"/>
    <w:rsid w:val="0035178C"/>
    <w:rsid w:val="0035198D"/>
    <w:rsid w:val="00365351"/>
    <w:rsid w:val="003738A6"/>
    <w:rsid w:val="00374783"/>
    <w:rsid w:val="00386417"/>
    <w:rsid w:val="0039316C"/>
    <w:rsid w:val="0039412B"/>
    <w:rsid w:val="003A004A"/>
    <w:rsid w:val="003B17B3"/>
    <w:rsid w:val="003E1C9D"/>
    <w:rsid w:val="00402D7B"/>
    <w:rsid w:val="00403FE8"/>
    <w:rsid w:val="00405B5A"/>
    <w:rsid w:val="00415113"/>
    <w:rsid w:val="00423D27"/>
    <w:rsid w:val="00433D47"/>
    <w:rsid w:val="004369D1"/>
    <w:rsid w:val="00443319"/>
    <w:rsid w:val="00452AD3"/>
    <w:rsid w:val="00454D2A"/>
    <w:rsid w:val="00455555"/>
    <w:rsid w:val="00466085"/>
    <w:rsid w:val="00472F96"/>
    <w:rsid w:val="0047707C"/>
    <w:rsid w:val="00495B34"/>
    <w:rsid w:val="004B1408"/>
    <w:rsid w:val="004C2E7D"/>
    <w:rsid w:val="004C771D"/>
    <w:rsid w:val="004D2229"/>
    <w:rsid w:val="004E3040"/>
    <w:rsid w:val="004F0A97"/>
    <w:rsid w:val="004F0BB4"/>
    <w:rsid w:val="004F7D7E"/>
    <w:rsid w:val="005032E2"/>
    <w:rsid w:val="00510F9F"/>
    <w:rsid w:val="00514590"/>
    <w:rsid w:val="00551529"/>
    <w:rsid w:val="00556694"/>
    <w:rsid w:val="00562DE7"/>
    <w:rsid w:val="00565485"/>
    <w:rsid w:val="0058540F"/>
    <w:rsid w:val="005A272C"/>
    <w:rsid w:val="005B1D86"/>
    <w:rsid w:val="005C0241"/>
    <w:rsid w:val="005C1879"/>
    <w:rsid w:val="005C2063"/>
    <w:rsid w:val="005C6545"/>
    <w:rsid w:val="005D14DD"/>
    <w:rsid w:val="005D1A3B"/>
    <w:rsid w:val="005E776E"/>
    <w:rsid w:val="00606DF5"/>
    <w:rsid w:val="0061721A"/>
    <w:rsid w:val="00631A95"/>
    <w:rsid w:val="00636173"/>
    <w:rsid w:val="00662DF8"/>
    <w:rsid w:val="00667A1A"/>
    <w:rsid w:val="00673F16"/>
    <w:rsid w:val="00675492"/>
    <w:rsid w:val="00675A25"/>
    <w:rsid w:val="00682981"/>
    <w:rsid w:val="00690488"/>
    <w:rsid w:val="0069236B"/>
    <w:rsid w:val="00695D7F"/>
    <w:rsid w:val="00696E7C"/>
    <w:rsid w:val="006A077D"/>
    <w:rsid w:val="006B1EDF"/>
    <w:rsid w:val="006B3F4F"/>
    <w:rsid w:val="006B406F"/>
    <w:rsid w:val="006C0A42"/>
    <w:rsid w:val="006C1B53"/>
    <w:rsid w:val="006E5AC5"/>
    <w:rsid w:val="006F069B"/>
    <w:rsid w:val="006F0F1D"/>
    <w:rsid w:val="006F38A2"/>
    <w:rsid w:val="006F5CD6"/>
    <w:rsid w:val="007024F9"/>
    <w:rsid w:val="00704099"/>
    <w:rsid w:val="00735BB3"/>
    <w:rsid w:val="00740620"/>
    <w:rsid w:val="00747DFE"/>
    <w:rsid w:val="00755C0A"/>
    <w:rsid w:val="00782EBF"/>
    <w:rsid w:val="00796D69"/>
    <w:rsid w:val="007D0D1E"/>
    <w:rsid w:val="007D1AF0"/>
    <w:rsid w:val="007E3C8E"/>
    <w:rsid w:val="007E73CB"/>
    <w:rsid w:val="007F7F7E"/>
    <w:rsid w:val="00805EE3"/>
    <w:rsid w:val="00805EE7"/>
    <w:rsid w:val="00814CBA"/>
    <w:rsid w:val="00825EF9"/>
    <w:rsid w:val="008538AB"/>
    <w:rsid w:val="008554A8"/>
    <w:rsid w:val="00873328"/>
    <w:rsid w:val="00877805"/>
    <w:rsid w:val="00880632"/>
    <w:rsid w:val="008865A5"/>
    <w:rsid w:val="00897DD4"/>
    <w:rsid w:val="008B2976"/>
    <w:rsid w:val="008D4F4A"/>
    <w:rsid w:val="008D4F9F"/>
    <w:rsid w:val="008D7CC6"/>
    <w:rsid w:val="008E1347"/>
    <w:rsid w:val="00915A7F"/>
    <w:rsid w:val="009337F5"/>
    <w:rsid w:val="009369F5"/>
    <w:rsid w:val="00942029"/>
    <w:rsid w:val="0097013E"/>
    <w:rsid w:val="00972604"/>
    <w:rsid w:val="009734E0"/>
    <w:rsid w:val="00987299"/>
    <w:rsid w:val="009A24CB"/>
    <w:rsid w:val="009C6EFC"/>
    <w:rsid w:val="009D4FB6"/>
    <w:rsid w:val="009F3D8F"/>
    <w:rsid w:val="009F49D0"/>
    <w:rsid w:val="00A02986"/>
    <w:rsid w:val="00A07C08"/>
    <w:rsid w:val="00A13D68"/>
    <w:rsid w:val="00A15348"/>
    <w:rsid w:val="00A2118C"/>
    <w:rsid w:val="00A419B6"/>
    <w:rsid w:val="00A50816"/>
    <w:rsid w:val="00A52645"/>
    <w:rsid w:val="00A53305"/>
    <w:rsid w:val="00A55E7C"/>
    <w:rsid w:val="00A6734F"/>
    <w:rsid w:val="00A6765F"/>
    <w:rsid w:val="00A97AD5"/>
    <w:rsid w:val="00AC5458"/>
    <w:rsid w:val="00AC74CA"/>
    <w:rsid w:val="00AD4BCE"/>
    <w:rsid w:val="00AF046B"/>
    <w:rsid w:val="00B127C1"/>
    <w:rsid w:val="00B241D0"/>
    <w:rsid w:val="00B26A3B"/>
    <w:rsid w:val="00B43021"/>
    <w:rsid w:val="00B46A6A"/>
    <w:rsid w:val="00B47936"/>
    <w:rsid w:val="00B62AD4"/>
    <w:rsid w:val="00B66DB9"/>
    <w:rsid w:val="00B752B9"/>
    <w:rsid w:val="00B80625"/>
    <w:rsid w:val="00BA3DD8"/>
    <w:rsid w:val="00BB024A"/>
    <w:rsid w:val="00BE370B"/>
    <w:rsid w:val="00BF675F"/>
    <w:rsid w:val="00C05FBD"/>
    <w:rsid w:val="00C12536"/>
    <w:rsid w:val="00C2D4F2"/>
    <w:rsid w:val="00C37872"/>
    <w:rsid w:val="00C47249"/>
    <w:rsid w:val="00C75014"/>
    <w:rsid w:val="00C754FB"/>
    <w:rsid w:val="00CA064A"/>
    <w:rsid w:val="00CA0E98"/>
    <w:rsid w:val="00CB34EB"/>
    <w:rsid w:val="00CC716B"/>
    <w:rsid w:val="00CE2E35"/>
    <w:rsid w:val="00CF5013"/>
    <w:rsid w:val="00D062E8"/>
    <w:rsid w:val="00D06F19"/>
    <w:rsid w:val="00D10A1B"/>
    <w:rsid w:val="00D128C9"/>
    <w:rsid w:val="00D16FC4"/>
    <w:rsid w:val="00D24386"/>
    <w:rsid w:val="00D27AFD"/>
    <w:rsid w:val="00D31E64"/>
    <w:rsid w:val="00D33FEC"/>
    <w:rsid w:val="00D34664"/>
    <w:rsid w:val="00D37E3B"/>
    <w:rsid w:val="00D41FC7"/>
    <w:rsid w:val="00D437A6"/>
    <w:rsid w:val="00D5328E"/>
    <w:rsid w:val="00D662ED"/>
    <w:rsid w:val="00D71DB7"/>
    <w:rsid w:val="00D753F4"/>
    <w:rsid w:val="00DA5051"/>
    <w:rsid w:val="00DA7516"/>
    <w:rsid w:val="00DB2276"/>
    <w:rsid w:val="00DC658D"/>
    <w:rsid w:val="00DF61A6"/>
    <w:rsid w:val="00E10AAB"/>
    <w:rsid w:val="00E16104"/>
    <w:rsid w:val="00E22C2E"/>
    <w:rsid w:val="00E26A9C"/>
    <w:rsid w:val="00E35C0E"/>
    <w:rsid w:val="00E47226"/>
    <w:rsid w:val="00E47CF4"/>
    <w:rsid w:val="00E502A5"/>
    <w:rsid w:val="00E7467C"/>
    <w:rsid w:val="00E75C6E"/>
    <w:rsid w:val="00E90F67"/>
    <w:rsid w:val="00EA0BD1"/>
    <w:rsid w:val="00EB0B49"/>
    <w:rsid w:val="00EB7F91"/>
    <w:rsid w:val="00EC2F0B"/>
    <w:rsid w:val="00EC56CE"/>
    <w:rsid w:val="00EE53DC"/>
    <w:rsid w:val="00EF3021"/>
    <w:rsid w:val="00F02B81"/>
    <w:rsid w:val="00F1421B"/>
    <w:rsid w:val="00F14EC0"/>
    <w:rsid w:val="00F23BDD"/>
    <w:rsid w:val="00F70E3A"/>
    <w:rsid w:val="00F72720"/>
    <w:rsid w:val="00F74714"/>
    <w:rsid w:val="00F74C47"/>
    <w:rsid w:val="00F7664A"/>
    <w:rsid w:val="00F826A3"/>
    <w:rsid w:val="00FB05A8"/>
    <w:rsid w:val="00FD4AD4"/>
    <w:rsid w:val="012C3255"/>
    <w:rsid w:val="01B64974"/>
    <w:rsid w:val="02063759"/>
    <w:rsid w:val="053D1081"/>
    <w:rsid w:val="0B1F74C3"/>
    <w:rsid w:val="0D96D927"/>
    <w:rsid w:val="0D9CBF6D"/>
    <w:rsid w:val="0F2D176E"/>
    <w:rsid w:val="112154C4"/>
    <w:rsid w:val="11D928B6"/>
    <w:rsid w:val="13899CDA"/>
    <w:rsid w:val="139EC485"/>
    <w:rsid w:val="15AD44FB"/>
    <w:rsid w:val="176C3407"/>
    <w:rsid w:val="18F97F2C"/>
    <w:rsid w:val="1CAA2446"/>
    <w:rsid w:val="20534755"/>
    <w:rsid w:val="20770250"/>
    <w:rsid w:val="214F4852"/>
    <w:rsid w:val="23942465"/>
    <w:rsid w:val="23EEA1FE"/>
    <w:rsid w:val="2717D93F"/>
    <w:rsid w:val="2A3F080F"/>
    <w:rsid w:val="2C4F313E"/>
    <w:rsid w:val="2DA6AA86"/>
    <w:rsid w:val="2FD3ED1E"/>
    <w:rsid w:val="37D1EEF9"/>
    <w:rsid w:val="38C3A6F4"/>
    <w:rsid w:val="3B1A315F"/>
    <w:rsid w:val="3C335EB3"/>
    <w:rsid w:val="3E1DC707"/>
    <w:rsid w:val="3F54D936"/>
    <w:rsid w:val="3FC3A1E0"/>
    <w:rsid w:val="43690B43"/>
    <w:rsid w:val="43FF3563"/>
    <w:rsid w:val="44045F0E"/>
    <w:rsid w:val="44805634"/>
    <w:rsid w:val="46AE96E3"/>
    <w:rsid w:val="47760C58"/>
    <w:rsid w:val="47C9C06E"/>
    <w:rsid w:val="4FD5C64C"/>
    <w:rsid w:val="50C381AD"/>
    <w:rsid w:val="51C1F484"/>
    <w:rsid w:val="526419A0"/>
    <w:rsid w:val="5297744C"/>
    <w:rsid w:val="533B8A05"/>
    <w:rsid w:val="55333DDA"/>
    <w:rsid w:val="57267B52"/>
    <w:rsid w:val="586BFF8C"/>
    <w:rsid w:val="5B5AF895"/>
    <w:rsid w:val="5BF35525"/>
    <w:rsid w:val="5DC896F4"/>
    <w:rsid w:val="629B0ECD"/>
    <w:rsid w:val="6556B052"/>
    <w:rsid w:val="6D57F7C8"/>
    <w:rsid w:val="6F1A10F4"/>
    <w:rsid w:val="6F380261"/>
    <w:rsid w:val="6F6B9043"/>
    <w:rsid w:val="75C3BD64"/>
    <w:rsid w:val="7981B513"/>
    <w:rsid w:val="7A295DDA"/>
    <w:rsid w:val="7B97027D"/>
    <w:rsid w:val="7EE78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3649B"/>
  <w15:docId w15:val="{88CCAC22-C0EB-4AD3-9FC4-8F3C6544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AAB"/>
    <w:pPr>
      <w:spacing w:before="60" w:after="120"/>
    </w:pPr>
    <w:rPr>
      <w:color w:val="393839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6173"/>
    <w:pPr>
      <w:keepNext/>
      <w:spacing w:before="240"/>
      <w:outlineLvl w:val="0"/>
    </w:pPr>
    <w:rPr>
      <w:rFonts w:eastAsia="Times New Roman"/>
      <w:b/>
      <w:bCs/>
      <w:color w:val="282878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E776E"/>
    <w:pPr>
      <w:keepNext/>
      <w:spacing w:before="240"/>
      <w:outlineLvl w:val="1"/>
    </w:pPr>
    <w:rPr>
      <w:rFonts w:eastAsia="Times New Roman"/>
      <w:bCs/>
      <w:iCs/>
      <w:color w:val="282878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36173"/>
    <w:pPr>
      <w:keepNext/>
      <w:spacing w:before="240"/>
      <w:outlineLvl w:val="2"/>
    </w:pPr>
    <w:rPr>
      <w:rFonts w:eastAsia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05A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B05A8"/>
  </w:style>
  <w:style w:type="paragraph" w:styleId="Footer">
    <w:name w:val="footer"/>
    <w:basedOn w:val="Normal"/>
    <w:link w:val="FooterChar"/>
    <w:uiPriority w:val="99"/>
    <w:unhideWhenUsed/>
    <w:rsid w:val="00D24386"/>
    <w:pPr>
      <w:tabs>
        <w:tab w:val="center" w:pos="4513"/>
        <w:tab w:val="right" w:pos="9026"/>
      </w:tabs>
      <w:spacing w:after="0"/>
    </w:pPr>
    <w:rPr>
      <w:color w:val="FFFFFF"/>
      <w:sz w:val="16"/>
    </w:rPr>
  </w:style>
  <w:style w:type="character" w:customStyle="1" w:styleId="FooterChar">
    <w:name w:val="Footer Char"/>
    <w:link w:val="Footer"/>
    <w:uiPriority w:val="99"/>
    <w:rsid w:val="00D24386"/>
    <w:rPr>
      <w:rFonts w:ascii="Arial" w:hAnsi="Arial"/>
      <w:color w:val="FFFFFF"/>
      <w:sz w:val="16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A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05A8"/>
    <w:rPr>
      <w:rFonts w:ascii="Tahoma" w:hAnsi="Tahoma" w:cs="Tahoma"/>
      <w:sz w:val="16"/>
      <w:szCs w:val="16"/>
    </w:rPr>
  </w:style>
  <w:style w:type="table" w:styleId="TableGrid">
    <w:name w:val="Table Grid"/>
    <w:aliases w:val="Kaplan Table - simple"/>
    <w:basedOn w:val="TableNormal"/>
    <w:uiPriority w:val="59"/>
    <w:rsid w:val="00942029"/>
    <w:rPr>
      <w:sz w:val="18"/>
    </w:rPr>
    <w:tblPr>
      <w:tblStyleRowBandSize w:val="1"/>
      <w:tblBorders>
        <w:top w:val="single" w:sz="4" w:space="0" w:color="393839"/>
        <w:left w:val="single" w:sz="4" w:space="0" w:color="393839"/>
        <w:bottom w:val="single" w:sz="4" w:space="0" w:color="393839"/>
        <w:right w:val="single" w:sz="4" w:space="0" w:color="393839"/>
        <w:insideH w:val="single" w:sz="4" w:space="0" w:color="393839"/>
        <w:insideV w:val="single" w:sz="4" w:space="0" w:color="393839"/>
      </w:tblBorders>
    </w:tblPr>
    <w:tcPr>
      <w:vAlign w:val="center"/>
    </w:tcPr>
    <w:tblStylePr w:type="firstRow">
      <w:rPr>
        <w:rFonts w:ascii="Arial" w:hAnsi="Arial"/>
        <w:b/>
        <w:i w:val="0"/>
        <w:color w:val="393839"/>
        <w:sz w:val="18"/>
      </w:rPr>
      <w:tblPr/>
      <w:tcPr>
        <w:tcBorders>
          <w:top w:val="single" w:sz="4" w:space="0" w:color="393839"/>
          <w:left w:val="single" w:sz="4" w:space="0" w:color="393839"/>
          <w:bottom w:val="single" w:sz="4" w:space="0" w:color="393839"/>
          <w:right w:val="single" w:sz="4" w:space="0" w:color="393839"/>
          <w:insideH w:val="single" w:sz="4" w:space="0" w:color="393839"/>
          <w:insideV w:val="single" w:sz="4" w:space="0" w:color="393839"/>
          <w:tl2br w:val="nil"/>
          <w:tr2bl w:val="nil"/>
        </w:tcBorders>
        <w:shd w:val="clear" w:color="auto" w:fill="D7D3CF"/>
      </w:tcPr>
    </w:tblStylePr>
    <w:tblStylePr w:type="band2Horz">
      <w:tblPr/>
      <w:tcPr>
        <w:tcBorders>
          <w:top w:val="single" w:sz="4" w:space="0" w:color="393839"/>
          <w:left w:val="single" w:sz="4" w:space="0" w:color="393839"/>
          <w:bottom w:val="single" w:sz="4" w:space="0" w:color="393839"/>
          <w:right w:val="single" w:sz="4" w:space="0" w:color="393839"/>
          <w:insideH w:val="single" w:sz="4" w:space="0" w:color="393839"/>
          <w:insideV w:val="single" w:sz="4" w:space="0" w:color="393839"/>
          <w:tl2br w:val="nil"/>
          <w:tr2bl w:val="nil"/>
        </w:tcBorders>
        <w:shd w:val="clear" w:color="auto" w:fill="F2EFEE"/>
      </w:tcPr>
    </w:tblStylePr>
  </w:style>
  <w:style w:type="character" w:customStyle="1" w:styleId="Heading1Char">
    <w:name w:val="Heading 1 Char"/>
    <w:link w:val="Heading1"/>
    <w:uiPriority w:val="9"/>
    <w:rsid w:val="00636173"/>
    <w:rPr>
      <w:rFonts w:ascii="Arial" w:eastAsia="Times New Roman" w:hAnsi="Arial" w:cs="Times New Roman"/>
      <w:b/>
      <w:bCs/>
      <w:color w:val="282878"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rsid w:val="005E776E"/>
    <w:rPr>
      <w:rFonts w:ascii="Arial" w:eastAsia="Times New Roman" w:hAnsi="Arial"/>
      <w:bCs/>
      <w:iCs/>
      <w:color w:val="282878"/>
      <w:sz w:val="28"/>
      <w:szCs w:val="28"/>
      <w:lang w:eastAsia="en-US"/>
    </w:rPr>
  </w:style>
  <w:style w:type="character" w:styleId="Emphasis">
    <w:name w:val="Emphasis"/>
    <w:uiPriority w:val="20"/>
    <w:rsid w:val="00405B5A"/>
    <w:rPr>
      <w:i/>
    </w:rPr>
  </w:style>
  <w:style w:type="paragraph" w:styleId="Title">
    <w:name w:val="Title"/>
    <w:basedOn w:val="Heading1"/>
    <w:next w:val="Normal"/>
    <w:link w:val="TitleChar"/>
    <w:uiPriority w:val="10"/>
    <w:qFormat/>
    <w:rsid w:val="00636173"/>
    <w:pPr>
      <w:spacing w:before="360"/>
    </w:pPr>
    <w:rPr>
      <w:sz w:val="44"/>
    </w:rPr>
  </w:style>
  <w:style w:type="character" w:customStyle="1" w:styleId="TitleChar">
    <w:name w:val="Title Char"/>
    <w:link w:val="Title"/>
    <w:uiPriority w:val="10"/>
    <w:rsid w:val="00636173"/>
    <w:rPr>
      <w:rFonts w:ascii="Arial" w:eastAsia="Times New Roman" w:hAnsi="Arial" w:cs="Times New Roman"/>
      <w:b/>
      <w:bCs/>
      <w:color w:val="282878"/>
      <w:kern w:val="32"/>
      <w:sz w:val="44"/>
      <w:szCs w:val="32"/>
      <w:lang w:eastAsia="en-US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636173"/>
    <w:pPr>
      <w:spacing w:after="360"/>
    </w:pPr>
    <w:rPr>
      <w:b/>
      <w:color w:val="ED3839"/>
      <w:sz w:val="32"/>
    </w:rPr>
  </w:style>
  <w:style w:type="character" w:customStyle="1" w:styleId="SubtitleChar">
    <w:name w:val="Subtitle Char"/>
    <w:link w:val="Subtitle"/>
    <w:uiPriority w:val="11"/>
    <w:rsid w:val="00636173"/>
    <w:rPr>
      <w:rFonts w:ascii="Arial" w:eastAsia="Times New Roman" w:hAnsi="Arial" w:cs="Times New Roman"/>
      <w:b/>
      <w:bCs/>
      <w:iCs/>
      <w:color w:val="ED3839"/>
      <w:sz w:val="32"/>
      <w:szCs w:val="28"/>
      <w:lang w:eastAsia="en-US"/>
    </w:rPr>
  </w:style>
  <w:style w:type="character" w:customStyle="1" w:styleId="Heading3Char">
    <w:name w:val="Heading 3 Char"/>
    <w:link w:val="Heading3"/>
    <w:uiPriority w:val="9"/>
    <w:rsid w:val="00636173"/>
    <w:rPr>
      <w:rFonts w:ascii="Arial" w:eastAsia="Times New Roman" w:hAnsi="Arial" w:cs="Times New Roman"/>
      <w:b/>
      <w:bCs/>
      <w:color w:val="393839"/>
      <w:sz w:val="26"/>
      <w:szCs w:val="26"/>
      <w:lang w:eastAsia="en-US"/>
    </w:rPr>
  </w:style>
  <w:style w:type="table" w:customStyle="1" w:styleId="Kaplantable-colour">
    <w:name w:val="Kaplan table - colour"/>
    <w:basedOn w:val="TableNormal"/>
    <w:uiPriority w:val="99"/>
    <w:rsid w:val="0030685C"/>
    <w:rPr>
      <w:color w:val="393839"/>
      <w:sz w:val="18"/>
    </w:rPr>
    <w:tblPr>
      <w:tblStyleRowBandSize w:val="1"/>
      <w:tblBorders>
        <w:top w:val="single" w:sz="4" w:space="0" w:color="393839"/>
        <w:left w:val="single" w:sz="4" w:space="0" w:color="393839"/>
        <w:bottom w:val="single" w:sz="4" w:space="0" w:color="393839"/>
        <w:right w:val="single" w:sz="4" w:space="0" w:color="393839"/>
        <w:insideH w:val="single" w:sz="4" w:space="0" w:color="393839"/>
        <w:insideV w:val="single" w:sz="4" w:space="0" w:color="393839"/>
      </w:tblBorders>
    </w:tblPr>
    <w:tcPr>
      <w:vAlign w:val="center"/>
    </w:tcPr>
    <w:tblStylePr w:type="firstRow">
      <w:pPr>
        <w:wordWrap/>
      </w:pPr>
      <w:rPr>
        <w:rFonts w:ascii="Arial" w:hAnsi="Arial"/>
        <w:b/>
        <w:i w:val="0"/>
        <w:color w:val="FFFFFF"/>
        <w:sz w:val="18"/>
        <w:u w:val="none"/>
      </w:rPr>
      <w:tblPr/>
      <w:tcPr>
        <w:shd w:val="clear" w:color="auto" w:fill="282878"/>
      </w:tcPr>
    </w:tblStylePr>
    <w:tblStylePr w:type="band1Horz">
      <w:tblPr/>
      <w:tcPr>
        <w:shd w:val="clear" w:color="auto" w:fill="FFFFFF"/>
      </w:tcPr>
    </w:tblStylePr>
    <w:tblStylePr w:type="band2Horz">
      <w:pPr>
        <w:jc w:val="left"/>
      </w:pPr>
      <w:tblPr/>
      <w:tcPr>
        <w:shd w:val="clear" w:color="auto" w:fill="F2EFEE"/>
      </w:tcPr>
    </w:tblStylePr>
  </w:style>
  <w:style w:type="table" w:styleId="LightShading-Accent1">
    <w:name w:val="Light Shading Accent 1"/>
    <w:basedOn w:val="TableNormal"/>
    <w:uiPriority w:val="60"/>
    <w:rsid w:val="0094202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List-Accent1">
    <w:name w:val="Light List Accent 1"/>
    <w:basedOn w:val="TableNormal"/>
    <w:uiPriority w:val="61"/>
    <w:rsid w:val="00A07C0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Bulletpoint">
    <w:name w:val="Bullet point"/>
    <w:basedOn w:val="Normal"/>
    <w:link w:val="BulletpointChar"/>
    <w:autoRedefine/>
    <w:qFormat/>
    <w:rsid w:val="00F1421B"/>
    <w:pPr>
      <w:numPr>
        <w:numId w:val="2"/>
      </w:numPr>
      <w:spacing w:before="0" w:after="0"/>
      <w:ind w:left="714" w:hanging="357"/>
    </w:pPr>
    <w:rPr>
      <w:sz w:val="18"/>
    </w:rPr>
  </w:style>
  <w:style w:type="paragraph" w:styleId="NoSpacing">
    <w:name w:val="No Spacing"/>
    <w:uiPriority w:val="1"/>
    <w:qFormat/>
    <w:rsid w:val="005C1879"/>
    <w:rPr>
      <w:color w:val="393839"/>
      <w:szCs w:val="22"/>
      <w:lang w:eastAsia="en-US"/>
    </w:rPr>
  </w:style>
  <w:style w:type="character" w:customStyle="1" w:styleId="BulletpointChar">
    <w:name w:val="Bullet point Char"/>
    <w:link w:val="Bulletpoint"/>
    <w:rsid w:val="00F1421B"/>
    <w:rPr>
      <w:rFonts w:ascii="Arial" w:hAnsi="Arial"/>
      <w:color w:val="393839"/>
      <w:sz w:val="18"/>
      <w:szCs w:val="22"/>
      <w:lang w:eastAsia="en-US"/>
    </w:rPr>
  </w:style>
  <w:style w:type="paragraph" w:customStyle="1" w:styleId="Bulletpointnumber">
    <w:name w:val="Bullet point (number)"/>
    <w:basedOn w:val="Bulletpoint"/>
    <w:link w:val="BulletpointnumberChar"/>
    <w:rsid w:val="00F14EC0"/>
    <w:pPr>
      <w:numPr>
        <w:numId w:val="4"/>
      </w:numPr>
    </w:pPr>
  </w:style>
  <w:style w:type="character" w:styleId="Hyperlink">
    <w:name w:val="Hyperlink"/>
    <w:uiPriority w:val="99"/>
    <w:unhideWhenUsed/>
    <w:rsid w:val="00F14EC0"/>
    <w:rPr>
      <w:color w:val="0000FF"/>
      <w:u w:val="single"/>
    </w:rPr>
  </w:style>
  <w:style w:type="character" w:customStyle="1" w:styleId="BulletpointnumberChar">
    <w:name w:val="Bullet point (number) Char"/>
    <w:link w:val="Bulletpointnumber"/>
    <w:rsid w:val="00F14EC0"/>
    <w:rPr>
      <w:rFonts w:ascii="Arial" w:hAnsi="Arial"/>
      <w:color w:val="393839"/>
      <w:sz w:val="18"/>
      <w:szCs w:val="22"/>
      <w:lang w:eastAsia="en-US"/>
    </w:rPr>
  </w:style>
  <w:style w:type="paragraph" w:customStyle="1" w:styleId="Bulletpointsub">
    <w:name w:val="Bullet point (sub)"/>
    <w:basedOn w:val="Bulletpoint"/>
    <w:link w:val="BulletpointsubChar"/>
    <w:rsid w:val="00D662ED"/>
    <w:pPr>
      <w:numPr>
        <w:ilvl w:val="1"/>
      </w:numPr>
      <w:ind w:left="1418"/>
    </w:pPr>
  </w:style>
  <w:style w:type="paragraph" w:customStyle="1" w:styleId="Bulletpointsubnumber">
    <w:name w:val="Bullet point (sub number)"/>
    <w:basedOn w:val="Bulletpointnumber"/>
    <w:link w:val="BulletpointsubnumberChar"/>
    <w:rsid w:val="00D662ED"/>
    <w:pPr>
      <w:numPr>
        <w:ilvl w:val="1"/>
      </w:numPr>
    </w:pPr>
  </w:style>
  <w:style w:type="character" w:customStyle="1" w:styleId="BulletpointsubChar">
    <w:name w:val="Bullet point (sub) Char"/>
    <w:link w:val="Bulletpointsub"/>
    <w:rsid w:val="00D662ED"/>
    <w:rPr>
      <w:rFonts w:ascii="Arial" w:hAnsi="Arial"/>
      <w:color w:val="393839"/>
      <w:sz w:val="18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EB0B49"/>
    <w:pPr>
      <w:ind w:left="720"/>
      <w:contextualSpacing/>
    </w:pPr>
  </w:style>
  <w:style w:type="character" w:customStyle="1" w:styleId="BulletpointsubnumberChar">
    <w:name w:val="Bullet point (sub number) Char"/>
    <w:link w:val="Bulletpointsubnumber"/>
    <w:rsid w:val="00D662ED"/>
    <w:rPr>
      <w:rFonts w:ascii="Arial" w:hAnsi="Arial"/>
      <w:color w:val="393839"/>
      <w:sz w:val="18"/>
      <w:szCs w:val="22"/>
      <w:lang w:eastAsia="en-US"/>
    </w:rPr>
  </w:style>
  <w:style w:type="paragraph" w:customStyle="1" w:styleId="Default">
    <w:name w:val="Default"/>
    <w:rsid w:val="00454D2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B1A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1AB0"/>
    <w:rPr>
      <w:szCs w:val="20"/>
    </w:rPr>
  </w:style>
  <w:style w:type="character" w:customStyle="1" w:styleId="CommentTextChar">
    <w:name w:val="Comment Text Char"/>
    <w:link w:val="CommentText"/>
    <w:uiPriority w:val="99"/>
    <w:rsid w:val="000B1AB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1AB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1AB0"/>
    <w:rPr>
      <w:b/>
      <w:bCs/>
      <w:szCs w:val="20"/>
    </w:rPr>
  </w:style>
  <w:style w:type="paragraph" w:styleId="NormalWeb">
    <w:name w:val="Normal (Web)"/>
    <w:basedOn w:val="Normal"/>
    <w:uiPriority w:val="99"/>
    <w:semiHidden/>
    <w:unhideWhenUsed/>
    <w:rsid w:val="00EC2F0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</w:rPr>
  </w:style>
  <w:style w:type="paragraph" w:customStyle="1" w:styleId="paragraph">
    <w:name w:val="paragraph"/>
    <w:basedOn w:val="Normal"/>
    <w:rsid w:val="001A555F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</w:rPr>
  </w:style>
  <w:style w:type="character" w:customStyle="1" w:styleId="normaltextrun">
    <w:name w:val="normaltextrun"/>
    <w:rsid w:val="001A555F"/>
  </w:style>
  <w:style w:type="character" w:customStyle="1" w:styleId="eop">
    <w:name w:val="eop"/>
    <w:rsid w:val="001A5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61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1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7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7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37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04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34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90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01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1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66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87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8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7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2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5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42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47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14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6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49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3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7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4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56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00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86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07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77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3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61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20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45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8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37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27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6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06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5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25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70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9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1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27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98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1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18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4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38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9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58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7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66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15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11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6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23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59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08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2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1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7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95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44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1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4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56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1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8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5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85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15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2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5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2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2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01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7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93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04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9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04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15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43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32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2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21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0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3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54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0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61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35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79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28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3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70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13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0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7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29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67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96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55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70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1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3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9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41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8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98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72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9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1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77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2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16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2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6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8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61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32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6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7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3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15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3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8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6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1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5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1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63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3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01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0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9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7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4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40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4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39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8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61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45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1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5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22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5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94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5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82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5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7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3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9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95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05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4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3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87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17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7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2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24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3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6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8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54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57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87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8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9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6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0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1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5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2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6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icpathways.formstack.com/forms/contact_gic%20%20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athways.kaplaninternational.com/course/view.php?id=3436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th.allison\Desktop\Assessment%20Task%20Information%20for%20Remote%20Delivery%20Template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058bf94-95fd-42f6-bb53-32ca1e01711c">
      <UserInfo>
        <DisplayName/>
        <AccountId xsi:nil="true"/>
        <AccountType/>
      </UserInfo>
    </SharedWithUsers>
    <notes xmlns="35ac4c9c-d672-4965-b945-be11c79c05d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5631110E5ABE428A049B1B1177FBDD" ma:contentTypeVersion="8" ma:contentTypeDescription="Create a new document." ma:contentTypeScope="" ma:versionID="ea6dfc2c866808d8790bf389c7b1d3e2">
  <xsd:schema xmlns:xsd="http://www.w3.org/2001/XMLSchema" xmlns:xs="http://www.w3.org/2001/XMLSchema" xmlns:p="http://schemas.microsoft.com/office/2006/metadata/properties" xmlns:ns2="35ac4c9c-d672-4965-b945-be11c79c05d3" xmlns:ns3="0058bf94-95fd-42f6-bb53-32ca1e01711c" targetNamespace="http://schemas.microsoft.com/office/2006/metadata/properties" ma:root="true" ma:fieldsID="27e1704e3506dd759176328c73d7a726" ns2:_="" ns3:_="">
    <xsd:import namespace="35ac4c9c-d672-4965-b945-be11c79c05d3"/>
    <xsd:import namespace="0058bf94-95fd-42f6-bb53-32ca1e0171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c4c9c-d672-4965-b945-be11c79c05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s" ma:index="1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8bf94-95fd-42f6-bb53-32ca1e01711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D4CC7-BF1A-40D2-A05D-E9454AB1CF21}">
  <ds:schemaRefs>
    <ds:schemaRef ds:uri="http://schemas.microsoft.com/office/2006/metadata/properties"/>
    <ds:schemaRef ds:uri="http://schemas.microsoft.com/office/infopath/2007/PartnerControls"/>
    <ds:schemaRef ds:uri="0058bf94-95fd-42f6-bb53-32ca1e01711c"/>
    <ds:schemaRef ds:uri="35ac4c9c-d672-4965-b945-be11c79c05d3"/>
  </ds:schemaRefs>
</ds:datastoreItem>
</file>

<file path=customXml/itemProps2.xml><?xml version="1.0" encoding="utf-8"?>
<ds:datastoreItem xmlns:ds="http://schemas.openxmlformats.org/officeDocument/2006/customXml" ds:itemID="{939070A4-574B-44DD-835D-55646A852D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7E8E4E-286F-4B15-90C3-D77D765A07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F38F0F-0FD0-41AC-A7B6-EB97AE251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ac4c9c-d672-4965-b945-be11c79c05d3"/>
    <ds:schemaRef ds:uri="0058bf94-95fd-42f6-bb53-32ca1e0171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C:\Users\ruth.allison\Desktop\Assessment Task Information for Remote Delivery Template (1).dot</Template>
  <TotalTime>1</TotalTime>
  <Pages>5</Pages>
  <Words>1424</Words>
  <Characters>7339</Characters>
  <Application>Microsoft Office Word</Application>
  <DocSecurity>0</DocSecurity>
  <Lines>253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Kaplan International Colleges</Company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Allison</dc:creator>
  <cp:keywords/>
  <cp:lastModifiedBy>Kolade David Afolabi (student)</cp:lastModifiedBy>
  <cp:revision>2</cp:revision>
  <dcterms:created xsi:type="dcterms:W3CDTF">2026-03-22T22:30:00Z</dcterms:created>
  <dcterms:modified xsi:type="dcterms:W3CDTF">2026-03-22T22:30:00Z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0x0101009F5631110E5ABE428A049B1B1177FBDD</vt:lpwstr>
  </property>
  <property fmtid="{D5CDD505-2E9C-101B-9397-08002B2CF9AE}" pid="3" name="_dlc_DocIdItemGuid">
    <vt:lpwstr>4b6b9d5a-1c4f-476c-8d59-b02187f3b4ea</vt:lpwstr>
  </property>
  <property fmtid="{D5CDD505-2E9C-101B-9397-08002B2CF9AE}" pid="4" name="Order">
    <vt:r8>5300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dlc_DocId">
    <vt:lpwstr>YXW75X7FS5CS-1846646153-53</vt:lpwstr>
  </property>
  <property fmtid="{D5CDD505-2E9C-101B-9397-08002B2CF9AE}" pid="8" name="_dlc_DocIdUrl">
    <vt:lpwstr>https://kaplanint.sharepoint.com/sites/UK-Pathways-KB/Teams/CEMB/_layouts/15/DocIdRedir.aspx?ID=YXW75X7FS5CS-1846646153-53, YXW75X7FS5CS-1846646153-53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MSIP_Label_9762d7e7-4474-4a67-9ef6-3d4dc52b0ea7_Enabled">
    <vt:lpwstr>true</vt:lpwstr>
  </property>
  <property fmtid="{D5CDD505-2E9C-101B-9397-08002B2CF9AE}" pid="12" name="MSIP_Label_9762d7e7-4474-4a67-9ef6-3d4dc52b0ea7_SetDate">
    <vt:lpwstr>2024-08-09T13:22:27Z</vt:lpwstr>
  </property>
  <property fmtid="{D5CDD505-2E9C-101B-9397-08002B2CF9AE}" pid="13" name="MSIP_Label_9762d7e7-4474-4a67-9ef6-3d4dc52b0ea7_Method">
    <vt:lpwstr>Privileged</vt:lpwstr>
  </property>
  <property fmtid="{D5CDD505-2E9C-101B-9397-08002B2CF9AE}" pid="14" name="MSIP_Label_9762d7e7-4474-4a67-9ef6-3d4dc52b0ea7_Name">
    <vt:lpwstr>Internal</vt:lpwstr>
  </property>
  <property fmtid="{D5CDD505-2E9C-101B-9397-08002B2CF9AE}" pid="15" name="MSIP_Label_9762d7e7-4474-4a67-9ef6-3d4dc52b0ea7_SiteId">
    <vt:lpwstr>057daf85-b1d5-44cd-ab7b-0a4ce1b29eae</vt:lpwstr>
  </property>
  <property fmtid="{D5CDD505-2E9C-101B-9397-08002B2CF9AE}" pid="16" name="MSIP_Label_9762d7e7-4474-4a67-9ef6-3d4dc52b0ea7_ActionId">
    <vt:lpwstr>391472c0-5eef-4c65-bfcc-dec3ac84068b</vt:lpwstr>
  </property>
  <property fmtid="{D5CDD505-2E9C-101B-9397-08002B2CF9AE}" pid="17" name="MSIP_Label_9762d7e7-4474-4a67-9ef6-3d4dc52b0ea7_ContentBits">
    <vt:lpwstr>0</vt:lpwstr>
  </property>
</Properties>
</file>